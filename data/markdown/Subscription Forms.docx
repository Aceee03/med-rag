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6BF1" w:rsidRDefault="00AE6BF1" w:rsidP="00AE6BF1">
      <w:pPr>
        <w:pStyle w:val="StyleTitre1BasLigneindigosimple05pt"/>
        <w:tabs>
          <w:tab w:val="left" w:pos="270"/>
        </w:tabs>
        <w:rPr>
          <w:rStyle w:val="Cartitre2"/>
          <w:b/>
          <w:bCs/>
          <w:color w:val="002060"/>
        </w:rPr>
      </w:pPr>
      <w:r>
        <w:rPr>
          <w:rStyle w:val="Cartitre2"/>
          <w:b/>
          <w:bCs/>
          <w:color w:val="002060"/>
        </w:rPr>
        <w:tab/>
      </w:r>
      <w:r w:rsidRPr="003C29F4">
        <w:rPr>
          <w:noProof/>
          <w:lang w:bidi="ar-SA"/>
        </w:rPr>
        <w:drawing>
          <wp:inline distT="0" distB="0" distL="0" distR="0">
            <wp:extent cx="1266825" cy="238076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438" cy="25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6BF1">
        <w:rPr>
          <w:rFonts w:ascii="Tahoma" w:hAnsi="Tahoma" w:cs="Tahoma"/>
          <w:b w:val="0"/>
          <w:bCs w:val="0"/>
          <w:i w:val="0"/>
          <w:noProof/>
          <w:color w:val="auto"/>
          <w:kern w:val="0"/>
          <w:sz w:val="22"/>
          <w:szCs w:val="22"/>
          <w:lang w:bidi="ar-SA"/>
        </w:rPr>
        <w:drawing>
          <wp:inline distT="0" distB="0" distL="0" distR="0" wp14:anchorId="69FC9D68" wp14:editId="1B2F94A5">
            <wp:extent cx="447675" cy="390525"/>
            <wp:effectExtent l="0" t="0" r="9525" b="9525"/>
            <wp:docPr id="1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528E">
        <w:rPr>
          <w:rStyle w:val="Cartitre2"/>
          <w:b/>
          <w:bCs/>
          <w:color w:val="002060"/>
        </w:rPr>
        <w:t xml:space="preserve">                     </w:t>
      </w:r>
      <w:r w:rsidR="00064C39" w:rsidRPr="00064C39">
        <w:rPr>
          <w:rStyle w:val="Cartitre2"/>
          <w:b/>
          <w:bCs/>
          <w:color w:val="002060"/>
          <w:sz w:val="22"/>
          <w:szCs w:val="22"/>
        </w:rPr>
        <w:t xml:space="preserve">Une Banque </w:t>
      </w:r>
      <w:r w:rsidR="00064C39">
        <w:rPr>
          <w:rStyle w:val="Cartitre2"/>
          <w:b/>
          <w:bCs/>
          <w:color w:val="002060"/>
          <w:sz w:val="22"/>
          <w:szCs w:val="22"/>
        </w:rPr>
        <w:t>à la hauteur de vos a</w:t>
      </w:r>
      <w:r w:rsidR="00064C39" w:rsidRPr="00064C39">
        <w:rPr>
          <w:rStyle w:val="Cartitre2"/>
          <w:b/>
          <w:bCs/>
          <w:color w:val="002060"/>
          <w:sz w:val="22"/>
          <w:szCs w:val="22"/>
        </w:rPr>
        <w:t>spiration</w:t>
      </w:r>
      <w:r w:rsidR="00064C39">
        <w:rPr>
          <w:rStyle w:val="Cartitre2"/>
          <w:b/>
          <w:bCs/>
          <w:color w:val="002060"/>
          <w:sz w:val="22"/>
          <w:szCs w:val="22"/>
        </w:rPr>
        <w:t>s</w:t>
      </w:r>
    </w:p>
    <w:p w:rsidR="00713F4C" w:rsidRPr="00D37A62" w:rsidRDefault="001166AB" w:rsidP="00F87AA9">
      <w:pPr>
        <w:pStyle w:val="StyleTitre1BasLigneindigosimple05pt"/>
        <w:jc w:val="center"/>
        <w:rPr>
          <w:color w:val="002060"/>
          <w:sz w:val="24"/>
          <w:szCs w:val="28"/>
        </w:rPr>
      </w:pPr>
      <w:r w:rsidRPr="00D37A62">
        <w:rPr>
          <w:rStyle w:val="Cartitre2"/>
          <w:b/>
          <w:bCs/>
          <w:color w:val="002060"/>
        </w:rPr>
        <w:t>Formulaire d</w:t>
      </w:r>
      <w:r w:rsidR="00713F4C" w:rsidRPr="00D37A62">
        <w:rPr>
          <w:rStyle w:val="Cartitre2"/>
          <w:b/>
          <w:bCs/>
          <w:iCs w:val="0"/>
          <w:color w:val="002060"/>
        </w:rPr>
        <w:t>’abonnement au service e-</w:t>
      </w:r>
      <w:proofErr w:type="spellStart"/>
      <w:r w:rsidR="00713F4C" w:rsidRPr="00D37A62">
        <w:rPr>
          <w:rStyle w:val="Cartitre2"/>
          <w:b/>
          <w:bCs/>
          <w:iCs w:val="0"/>
          <w:color w:val="002060"/>
        </w:rPr>
        <w:t>Banking</w:t>
      </w:r>
      <w:proofErr w:type="spellEnd"/>
      <w:r w:rsidR="00713F4C" w:rsidRPr="00D37A62">
        <w:rPr>
          <w:rStyle w:val="Cartitre2"/>
          <w:b/>
          <w:bCs/>
          <w:iCs w:val="0"/>
          <w:color w:val="002060"/>
        </w:rPr>
        <w:t xml:space="preserve"> BEA</w:t>
      </w:r>
    </w:p>
    <w:tbl>
      <w:tblPr>
        <w:tblStyle w:val="Grilledutableau1"/>
        <w:tblW w:w="9639" w:type="dxa"/>
        <w:tblInd w:w="108" w:type="dxa"/>
        <w:tblLook w:val="01E0" w:firstRow="1" w:lastRow="1" w:firstColumn="1" w:lastColumn="1" w:noHBand="0" w:noVBand="0"/>
      </w:tblPr>
      <w:tblGrid>
        <w:gridCol w:w="2155"/>
        <w:gridCol w:w="1134"/>
        <w:gridCol w:w="3828"/>
        <w:gridCol w:w="1417"/>
        <w:gridCol w:w="1105"/>
      </w:tblGrid>
      <w:tr w:rsidR="001166AB" w:rsidRPr="00465CB2" w:rsidTr="009B7C49">
        <w:tc>
          <w:tcPr>
            <w:tcW w:w="96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FF"/>
          </w:tcPr>
          <w:p w:rsidR="001166AB" w:rsidRPr="002317E2" w:rsidRDefault="004D1EFF">
            <w:pPr>
              <w:pStyle w:val="Titre2"/>
              <w:outlineLvl w:val="1"/>
              <w:rPr>
                <w:color w:val="002060"/>
                <w:u w:val="single"/>
                <w:lang w:val="fr-FR"/>
              </w:rPr>
            </w:pPr>
            <w:r>
              <w:rPr>
                <w:color w:val="002060"/>
                <w:lang w:val="fr-FR"/>
              </w:rPr>
              <w:t xml:space="preserve">FORMULAIRE </w:t>
            </w:r>
            <w:r w:rsidRPr="004D1EFF">
              <w:rPr>
                <w:color w:val="002060"/>
                <w:lang w:val="fr-FR"/>
              </w:rPr>
              <w:t>[1]</w:t>
            </w:r>
            <w:r>
              <w:rPr>
                <w:color w:val="002060"/>
                <w:lang w:val="fr-FR"/>
              </w:rPr>
              <w:t xml:space="preserve"> : </w:t>
            </w:r>
            <w:r w:rsidR="00E3272F" w:rsidRPr="002317E2">
              <w:rPr>
                <w:color w:val="002060"/>
                <w:u w:val="single"/>
                <w:lang w:val="fr-FR"/>
              </w:rPr>
              <w:t>Client</w:t>
            </w:r>
            <w:r w:rsidR="00D37A62">
              <w:rPr>
                <w:color w:val="002060"/>
                <w:u w:val="single"/>
                <w:lang w:val="fr-FR"/>
              </w:rPr>
              <w:t> </w:t>
            </w:r>
          </w:p>
        </w:tc>
      </w:tr>
      <w:tr w:rsidR="00F87AA9" w:rsidRPr="00465CB2" w:rsidTr="00384B1C">
        <w:trPr>
          <w:trHeight w:val="418"/>
        </w:trPr>
        <w:tc>
          <w:tcPr>
            <w:tcW w:w="96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4B1C" w:rsidRDefault="00384B1C" w:rsidP="006727E1">
            <w:pPr>
              <w:pStyle w:val="Corps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 xml:space="preserve">                                   </w:t>
            </w:r>
          </w:p>
          <w:p w:rsidR="00F87AA9" w:rsidRDefault="00384B1C" w:rsidP="006727E1">
            <w:pPr>
              <w:pStyle w:val="Corps"/>
              <w:rPr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 xml:space="preserve">                                </w:t>
            </w:r>
            <w:r w:rsidR="00F87AA9" w:rsidRPr="00465CB2">
              <w:rPr>
                <w:rFonts w:ascii="Arial" w:hAnsi="Arial" w:cs="Arial"/>
                <w:lang w:val="fr-FR"/>
              </w:rPr>
              <w:t>□</w:t>
            </w:r>
            <w:r w:rsidR="00F87AA9" w:rsidRPr="006727E1">
              <w:rPr>
                <w:b/>
                <w:lang w:val="fr-FR"/>
              </w:rPr>
              <w:t xml:space="preserve">Entreprise        </w:t>
            </w:r>
            <w:r w:rsidR="00F87AA9" w:rsidRPr="006727E1">
              <w:rPr>
                <w:rFonts w:ascii="Arial" w:hAnsi="Arial" w:cs="Arial"/>
                <w:b/>
                <w:lang w:val="fr-FR"/>
              </w:rPr>
              <w:t>□</w:t>
            </w:r>
            <w:r w:rsidR="00F87AA9" w:rsidRPr="006727E1">
              <w:rPr>
                <w:b/>
                <w:lang w:val="fr-FR"/>
              </w:rPr>
              <w:t xml:space="preserve">Professionnel         </w:t>
            </w:r>
            <w:r w:rsidR="00F87AA9" w:rsidRPr="006727E1">
              <w:rPr>
                <w:rFonts w:ascii="Arial" w:hAnsi="Arial" w:cs="Arial"/>
                <w:b/>
                <w:lang w:val="fr-FR"/>
              </w:rPr>
              <w:t>□</w:t>
            </w:r>
            <w:r w:rsidR="00F87AA9" w:rsidRPr="006727E1">
              <w:rPr>
                <w:b/>
                <w:lang w:val="fr-FR"/>
              </w:rPr>
              <w:t>Particulier</w:t>
            </w:r>
          </w:p>
          <w:p w:rsidR="00F87AA9" w:rsidRPr="00465CB2" w:rsidRDefault="00F87AA9" w:rsidP="006727E1">
            <w:pPr>
              <w:pStyle w:val="Corps"/>
              <w:rPr>
                <w:lang w:val="fr-FR"/>
              </w:rPr>
            </w:pPr>
          </w:p>
        </w:tc>
      </w:tr>
      <w:tr w:rsidR="006727E1" w:rsidRPr="00465CB2" w:rsidTr="00384B1C">
        <w:trPr>
          <w:trHeight w:val="420"/>
        </w:trPr>
        <w:tc>
          <w:tcPr>
            <w:tcW w:w="32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727E1" w:rsidRPr="00B02213" w:rsidRDefault="006D4763" w:rsidP="006D4763">
            <w:pPr>
              <w:pStyle w:val="Titresformulaire"/>
              <w:jc w:val="left"/>
              <w:rPr>
                <w:b/>
              </w:rPr>
            </w:pPr>
            <w:r>
              <w:rPr>
                <w:b/>
                <w:lang w:val="fr-FR"/>
              </w:rPr>
              <w:t xml:space="preserve">                    </w:t>
            </w:r>
            <w:r w:rsidR="00384B1C">
              <w:rPr>
                <w:b/>
                <w:lang w:val="fr-FR"/>
              </w:rPr>
              <w:t xml:space="preserve">                          </w:t>
            </w:r>
            <w:r w:rsidR="006727E1">
              <w:rPr>
                <w:b/>
                <w:lang w:val="fr-FR"/>
              </w:rPr>
              <w:t>Pack</w:t>
            </w:r>
          </w:p>
        </w:tc>
        <w:tc>
          <w:tcPr>
            <w:tcW w:w="6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27E1" w:rsidRPr="00465CB2" w:rsidRDefault="006727E1" w:rsidP="006727E1">
            <w:pPr>
              <w:pStyle w:val="Corps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fr-FR"/>
              </w:rPr>
              <w:t xml:space="preserve">                </w:t>
            </w:r>
            <w:r w:rsidR="00384B1C">
              <w:rPr>
                <w:rFonts w:ascii="Arial" w:hAnsi="Arial" w:cs="Arial"/>
                <w:lang w:val="fr-FR"/>
              </w:rPr>
              <w:t xml:space="preserve">    </w:t>
            </w:r>
            <w:r w:rsidRPr="00465CB2">
              <w:rPr>
                <w:rFonts w:ascii="Arial" w:hAnsi="Arial" w:cs="Arial"/>
                <w:lang w:val="fr-FR"/>
              </w:rPr>
              <w:t>□</w:t>
            </w:r>
            <w:proofErr w:type="spellStart"/>
            <w:r>
              <w:rPr>
                <w:b/>
                <w:lang w:val="fr-FR"/>
              </w:rPr>
              <w:t>Silver</w:t>
            </w:r>
            <w:proofErr w:type="spellEnd"/>
            <w:r>
              <w:rPr>
                <w:b/>
                <w:lang w:val="fr-FR"/>
              </w:rPr>
              <w:t xml:space="preserve">                        </w:t>
            </w:r>
            <w:r w:rsidRPr="00465CB2">
              <w:rPr>
                <w:rFonts w:ascii="Arial" w:hAnsi="Arial" w:cs="Arial"/>
                <w:lang w:val="fr-FR"/>
              </w:rPr>
              <w:t>□</w:t>
            </w:r>
            <w:r>
              <w:rPr>
                <w:b/>
                <w:lang w:val="fr-FR"/>
              </w:rPr>
              <w:t>Gold</w:t>
            </w:r>
          </w:p>
        </w:tc>
      </w:tr>
      <w:tr w:rsidR="004F07D8" w:rsidRPr="00465CB2" w:rsidTr="00384B1C">
        <w:trPr>
          <w:trHeight w:val="583"/>
        </w:trPr>
        <w:tc>
          <w:tcPr>
            <w:tcW w:w="32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07D8" w:rsidRPr="00384B1C" w:rsidRDefault="004F07D8" w:rsidP="00424995">
            <w:pPr>
              <w:pStyle w:val="Titresformulaire"/>
              <w:rPr>
                <w:lang w:val="fr-FR"/>
              </w:rPr>
            </w:pPr>
            <w:r w:rsidRPr="00384B1C">
              <w:rPr>
                <w:lang w:val="fr-FR"/>
              </w:rPr>
              <w:t>Raison sociale sinon Nom &amp; Prénom </w:t>
            </w:r>
          </w:p>
        </w:tc>
        <w:tc>
          <w:tcPr>
            <w:tcW w:w="635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F07D8" w:rsidRPr="00465CB2" w:rsidRDefault="004F07D8">
            <w:pPr>
              <w:pStyle w:val="Corps"/>
              <w:rPr>
                <w:lang w:val="fr-FR"/>
              </w:rPr>
            </w:pPr>
          </w:p>
        </w:tc>
      </w:tr>
      <w:tr w:rsidR="00671B5F" w:rsidRPr="00B02213" w:rsidTr="00384B1C">
        <w:trPr>
          <w:trHeight w:val="308"/>
        </w:trPr>
        <w:tc>
          <w:tcPr>
            <w:tcW w:w="3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1B5F" w:rsidRPr="00384B1C" w:rsidRDefault="00424995" w:rsidP="00671B5F">
            <w:pPr>
              <w:pStyle w:val="Titresformulaire"/>
              <w:rPr>
                <w:lang w:val="fr-FR"/>
              </w:rPr>
            </w:pPr>
            <w:r w:rsidRPr="00384B1C">
              <w:rPr>
                <w:lang w:val="fr-FR"/>
              </w:rPr>
              <w:t>N° de t</w:t>
            </w:r>
            <w:r w:rsidR="00671B5F" w:rsidRPr="00384B1C">
              <w:rPr>
                <w:lang w:val="fr-FR"/>
              </w:rPr>
              <w:t>éléphone</w:t>
            </w:r>
            <w:r w:rsidRPr="00384B1C">
              <w:rPr>
                <w:lang w:val="fr-FR"/>
              </w:rPr>
              <w:t xml:space="preserve"> fixe</w:t>
            </w:r>
            <w:r w:rsidR="00671B5F" w:rsidRPr="00384B1C">
              <w:rPr>
                <w:lang w:val="fr-FR"/>
              </w:rPr>
              <w:t xml:space="preserve"> </w:t>
            </w:r>
          </w:p>
        </w:tc>
        <w:tc>
          <w:tcPr>
            <w:tcW w:w="6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1B5F" w:rsidRPr="00B02213" w:rsidRDefault="00671B5F">
            <w:pPr>
              <w:pStyle w:val="Corps"/>
              <w:rPr>
                <w:b/>
                <w:lang w:val="fr-FR"/>
              </w:rPr>
            </w:pPr>
          </w:p>
        </w:tc>
      </w:tr>
      <w:tr w:rsidR="00671B5F" w:rsidRPr="00465CB2" w:rsidTr="00384B1C">
        <w:trPr>
          <w:trHeight w:val="309"/>
        </w:trPr>
        <w:tc>
          <w:tcPr>
            <w:tcW w:w="3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1B5F" w:rsidRPr="00384B1C" w:rsidRDefault="00424995" w:rsidP="00424995">
            <w:pPr>
              <w:pStyle w:val="Titresformulaire"/>
              <w:rPr>
                <w:lang w:val="fr-FR"/>
              </w:rPr>
            </w:pPr>
            <w:r w:rsidRPr="00384B1C">
              <w:rPr>
                <w:lang w:val="fr-FR"/>
              </w:rPr>
              <w:t>N° de f</w:t>
            </w:r>
            <w:r w:rsidR="00671B5F" w:rsidRPr="00384B1C">
              <w:rPr>
                <w:lang w:val="fr-FR"/>
              </w:rPr>
              <w:t xml:space="preserve">ax </w:t>
            </w:r>
          </w:p>
        </w:tc>
        <w:tc>
          <w:tcPr>
            <w:tcW w:w="6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1B5F" w:rsidRPr="00465CB2" w:rsidRDefault="00671B5F">
            <w:pPr>
              <w:pStyle w:val="Corps"/>
              <w:rPr>
                <w:lang w:val="fr-FR"/>
              </w:rPr>
            </w:pPr>
          </w:p>
        </w:tc>
      </w:tr>
      <w:tr w:rsidR="00671B5F" w:rsidRPr="00465CB2" w:rsidTr="00384B1C">
        <w:trPr>
          <w:trHeight w:val="308"/>
        </w:trPr>
        <w:tc>
          <w:tcPr>
            <w:tcW w:w="3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1B5F" w:rsidRPr="00384B1C" w:rsidRDefault="00424995" w:rsidP="00424995">
            <w:pPr>
              <w:pStyle w:val="Titresformulaire"/>
            </w:pPr>
            <w:r w:rsidRPr="00384B1C">
              <w:t>N° de portable</w:t>
            </w:r>
          </w:p>
        </w:tc>
        <w:tc>
          <w:tcPr>
            <w:tcW w:w="6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1B5F" w:rsidRPr="00465CB2" w:rsidRDefault="00671B5F">
            <w:pPr>
              <w:pStyle w:val="Corps"/>
            </w:pPr>
          </w:p>
        </w:tc>
      </w:tr>
      <w:tr w:rsidR="00671B5F" w:rsidRPr="00465CB2" w:rsidTr="00384B1C">
        <w:trPr>
          <w:trHeight w:val="308"/>
        </w:trPr>
        <w:tc>
          <w:tcPr>
            <w:tcW w:w="3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1B5F" w:rsidRPr="00384B1C" w:rsidRDefault="00426097" w:rsidP="004F07D8">
            <w:pPr>
              <w:pStyle w:val="Titresformulaire"/>
              <w:rPr>
                <w:lang w:val="fr-FR"/>
              </w:rPr>
            </w:pPr>
            <w:r w:rsidRPr="00384B1C">
              <w:rPr>
                <w:lang w:val="fr-FR"/>
              </w:rPr>
              <w:t xml:space="preserve">Adresse </w:t>
            </w:r>
            <w:r w:rsidR="004F07D8" w:rsidRPr="00384B1C">
              <w:rPr>
                <w:lang w:val="fr-FR"/>
              </w:rPr>
              <w:t>m</w:t>
            </w:r>
            <w:r w:rsidR="00671B5F" w:rsidRPr="00384B1C">
              <w:rPr>
                <w:lang w:val="fr-FR"/>
              </w:rPr>
              <w:t xml:space="preserve">ail  </w:t>
            </w:r>
          </w:p>
        </w:tc>
        <w:tc>
          <w:tcPr>
            <w:tcW w:w="6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1B5F" w:rsidRPr="00465CB2" w:rsidRDefault="00671B5F">
            <w:pPr>
              <w:pStyle w:val="Corps"/>
              <w:rPr>
                <w:lang w:val="fr-FR"/>
              </w:rPr>
            </w:pPr>
          </w:p>
        </w:tc>
      </w:tr>
      <w:tr w:rsidR="004F07D8" w:rsidRPr="00465CB2" w:rsidTr="00384B1C">
        <w:trPr>
          <w:trHeight w:val="373"/>
        </w:trPr>
        <w:tc>
          <w:tcPr>
            <w:tcW w:w="3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F07D8" w:rsidRPr="00384B1C" w:rsidRDefault="004F07D8" w:rsidP="007D0906">
            <w:pPr>
              <w:pStyle w:val="Titresformulaire"/>
              <w:rPr>
                <w:lang w:val="fr-FR"/>
              </w:rPr>
            </w:pPr>
            <w:r w:rsidRPr="00384B1C">
              <w:rPr>
                <w:lang w:val="fr-FR"/>
              </w:rPr>
              <w:t xml:space="preserve">Adresse postale </w:t>
            </w:r>
          </w:p>
        </w:tc>
        <w:tc>
          <w:tcPr>
            <w:tcW w:w="635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F07D8" w:rsidRPr="00465CB2" w:rsidRDefault="004F07D8">
            <w:pPr>
              <w:pStyle w:val="Corps"/>
              <w:rPr>
                <w:lang w:val="fr-FR"/>
              </w:rPr>
            </w:pPr>
          </w:p>
        </w:tc>
      </w:tr>
      <w:tr w:rsidR="00671B5F" w:rsidRPr="00465CB2" w:rsidTr="00384B1C">
        <w:trPr>
          <w:trHeight w:val="309"/>
        </w:trPr>
        <w:tc>
          <w:tcPr>
            <w:tcW w:w="3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1B5F" w:rsidRPr="00384B1C" w:rsidRDefault="004F07D8" w:rsidP="00355183">
            <w:pPr>
              <w:pStyle w:val="Titresformulaire"/>
              <w:rPr>
                <w:lang w:val="fr-FR"/>
              </w:rPr>
            </w:pPr>
            <w:r w:rsidRPr="00384B1C">
              <w:rPr>
                <w:lang w:val="fr-FR"/>
              </w:rPr>
              <w:t>Agence d</w:t>
            </w:r>
            <w:r w:rsidR="00671B5F" w:rsidRPr="00384B1C">
              <w:rPr>
                <w:lang w:val="fr-FR"/>
              </w:rPr>
              <w:t>’enregistrement </w:t>
            </w:r>
          </w:p>
        </w:tc>
        <w:tc>
          <w:tcPr>
            <w:tcW w:w="6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1B5F" w:rsidRPr="00465CB2" w:rsidRDefault="00671B5F" w:rsidP="00871D34">
            <w:pPr>
              <w:pStyle w:val="Corps"/>
              <w:rPr>
                <w:lang w:val="fr-FR"/>
              </w:rPr>
            </w:pPr>
            <w:r>
              <w:rPr>
                <w:lang w:val="fr-FR"/>
              </w:rPr>
              <w:t xml:space="preserve">     </w:t>
            </w:r>
          </w:p>
        </w:tc>
      </w:tr>
      <w:tr w:rsidR="00391735" w:rsidRPr="00465CB2" w:rsidTr="00391735">
        <w:trPr>
          <w:trHeight w:val="270"/>
        </w:trPr>
        <w:tc>
          <w:tcPr>
            <w:tcW w:w="328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91735" w:rsidRPr="00871D34" w:rsidRDefault="00391735" w:rsidP="00E3272F">
            <w:pPr>
              <w:pStyle w:val="Titresformulaire"/>
              <w:rPr>
                <w:lang w:val="fr-FR"/>
              </w:rPr>
            </w:pPr>
            <w:r>
              <w:rPr>
                <w:lang w:val="fr-FR"/>
              </w:rPr>
              <w:t xml:space="preserve">Compte Principal de Facturation </w:t>
            </w:r>
          </w:p>
        </w:tc>
        <w:tc>
          <w:tcPr>
            <w:tcW w:w="6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91735" w:rsidRPr="00871D34" w:rsidRDefault="00391735" w:rsidP="00355183">
            <w:pPr>
              <w:pStyle w:val="Corps"/>
              <w:rPr>
                <w:lang w:val="fr-FR"/>
              </w:rPr>
            </w:pPr>
          </w:p>
        </w:tc>
      </w:tr>
      <w:tr w:rsidR="00671B5F" w:rsidRPr="00465CB2" w:rsidTr="00FB5507">
        <w:trPr>
          <w:trHeight w:val="555"/>
        </w:trPr>
        <w:tc>
          <w:tcPr>
            <w:tcW w:w="96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FF"/>
            <w:vAlign w:val="center"/>
          </w:tcPr>
          <w:p w:rsidR="00671B5F" w:rsidRPr="00F87AA9" w:rsidRDefault="00F87AA9" w:rsidP="00FB5507">
            <w:pPr>
              <w:pStyle w:val="Titre2"/>
              <w:outlineLvl w:val="1"/>
              <w:rPr>
                <w:color w:val="002060"/>
                <w:lang w:val="fr-FR"/>
              </w:rPr>
            </w:pPr>
            <w:r>
              <w:rPr>
                <w:color w:val="002060"/>
                <w:sz w:val="22"/>
                <w:szCs w:val="22"/>
                <w:lang w:val="fr-FR"/>
              </w:rPr>
              <w:t>Les a</w:t>
            </w:r>
            <w:r w:rsidR="00671B5F" w:rsidRPr="00F87AA9">
              <w:rPr>
                <w:color w:val="002060"/>
                <w:sz w:val="22"/>
                <w:szCs w:val="22"/>
                <w:lang w:val="fr-FR"/>
              </w:rPr>
              <w:t xml:space="preserve">utres comptes (y compris ceux domiciliés dans la même agence d’enregistrement) </w:t>
            </w:r>
          </w:p>
        </w:tc>
      </w:tr>
      <w:tr w:rsidR="00713F4C" w:rsidRPr="00545D83" w:rsidTr="002A01BC">
        <w:trPr>
          <w:trHeight w:val="308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</w:tcPr>
          <w:p w:rsidR="00713F4C" w:rsidRPr="00545D83" w:rsidRDefault="00713F4C" w:rsidP="00D937E6">
            <w:pPr>
              <w:pStyle w:val="Titresformulaire"/>
              <w:jc w:val="center"/>
              <w:rPr>
                <w:b/>
                <w:color w:val="002060"/>
                <w:lang w:val="fr-FR"/>
              </w:rPr>
            </w:pPr>
            <w:proofErr w:type="gramStart"/>
            <w:r w:rsidRPr="004D1EFF">
              <w:rPr>
                <w:rFonts w:ascii="Tahoma" w:hAnsi="Tahoma" w:cs="Tahoma"/>
                <w:b/>
                <w:bCs w:val="0"/>
                <w:color w:val="002060"/>
                <w:lang w:val="fr-FR"/>
              </w:rPr>
              <w:t>Code  Agence</w:t>
            </w:r>
            <w:proofErr w:type="gramEnd"/>
            <w:r w:rsidRPr="004D1EFF">
              <w:rPr>
                <w:rFonts w:ascii="Tahoma" w:hAnsi="Tahoma" w:cs="Tahoma"/>
                <w:b/>
                <w:bCs w:val="0"/>
                <w:color w:val="002060"/>
                <w:lang w:val="fr-FR"/>
              </w:rPr>
              <w:t> </w:t>
            </w:r>
          </w:p>
        </w:tc>
        <w:tc>
          <w:tcPr>
            <w:tcW w:w="4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</w:tcPr>
          <w:p w:rsidR="00713F4C" w:rsidRPr="00545D83" w:rsidRDefault="00713F4C" w:rsidP="00355183">
            <w:pPr>
              <w:pStyle w:val="Corps"/>
              <w:rPr>
                <w:b/>
                <w:color w:val="002060"/>
                <w:sz w:val="20"/>
                <w:szCs w:val="20"/>
                <w:lang w:val="fr-FR"/>
              </w:rPr>
            </w:pPr>
            <w:r>
              <w:rPr>
                <w:b/>
                <w:color w:val="002060"/>
                <w:sz w:val="20"/>
                <w:szCs w:val="20"/>
                <w:lang w:val="fr-FR"/>
              </w:rPr>
              <w:t xml:space="preserve">      </w:t>
            </w:r>
            <w:r w:rsidRPr="00545D83">
              <w:rPr>
                <w:b/>
                <w:color w:val="002060"/>
                <w:sz w:val="20"/>
                <w:szCs w:val="20"/>
                <w:lang w:val="fr-FR"/>
              </w:rPr>
              <w:t xml:space="preserve"> N° Compte 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</w:tcPr>
          <w:p w:rsidR="00713F4C" w:rsidRPr="00545D83" w:rsidRDefault="00713F4C" w:rsidP="00355183">
            <w:pPr>
              <w:pStyle w:val="Corps"/>
              <w:rPr>
                <w:b/>
                <w:color w:val="002060"/>
                <w:sz w:val="20"/>
                <w:szCs w:val="20"/>
                <w:lang w:val="fr-FR"/>
              </w:rPr>
            </w:pPr>
            <w:r w:rsidRPr="00545D83">
              <w:rPr>
                <w:b/>
                <w:color w:val="002060"/>
                <w:sz w:val="20"/>
                <w:szCs w:val="20"/>
                <w:lang w:val="fr-FR"/>
              </w:rPr>
              <w:t>Clé de Contrôle 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</w:tcPr>
          <w:p w:rsidR="00713F4C" w:rsidRPr="00545D83" w:rsidRDefault="00713F4C" w:rsidP="00713F4C">
            <w:pPr>
              <w:pStyle w:val="Corps"/>
              <w:rPr>
                <w:b/>
                <w:color w:val="002060"/>
                <w:sz w:val="20"/>
                <w:szCs w:val="20"/>
              </w:rPr>
            </w:pPr>
            <w:r>
              <w:rPr>
                <w:b/>
                <w:color w:val="002060"/>
                <w:sz w:val="20"/>
                <w:szCs w:val="20"/>
              </w:rPr>
              <w:t>Code Devise</w:t>
            </w:r>
          </w:p>
        </w:tc>
      </w:tr>
      <w:tr w:rsidR="00713F4C" w:rsidRPr="00465CB2" w:rsidTr="002A01BC">
        <w:trPr>
          <w:trHeight w:val="309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3F4C" w:rsidRPr="00465CB2" w:rsidRDefault="00713F4C" w:rsidP="00355183">
            <w:pPr>
              <w:pStyle w:val="Titresformulaire"/>
              <w:rPr>
                <w:lang w:val="fr-FR"/>
              </w:rPr>
            </w:pPr>
          </w:p>
        </w:tc>
        <w:tc>
          <w:tcPr>
            <w:tcW w:w="4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3F4C" w:rsidRDefault="00713F4C" w:rsidP="00355183">
            <w:pPr>
              <w:pStyle w:val="Corps"/>
              <w:rPr>
                <w:lang w:val="fr-FR"/>
              </w:rPr>
            </w:pPr>
          </w:p>
          <w:p w:rsidR="00495578" w:rsidRPr="00465CB2" w:rsidRDefault="00495578" w:rsidP="00355183">
            <w:pPr>
              <w:pStyle w:val="Corps"/>
              <w:rPr>
                <w:lang w:val="fr-FR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3F4C" w:rsidRPr="00465CB2" w:rsidRDefault="00713F4C" w:rsidP="00355183">
            <w:pPr>
              <w:pStyle w:val="Corps"/>
              <w:rPr>
                <w:lang w:val="fr-FR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3F4C" w:rsidRPr="00465CB2" w:rsidRDefault="00713F4C" w:rsidP="00355183">
            <w:pPr>
              <w:pStyle w:val="Corps"/>
            </w:pPr>
          </w:p>
        </w:tc>
      </w:tr>
      <w:tr w:rsidR="00713F4C" w:rsidRPr="00465CB2" w:rsidTr="002A01B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3F4C" w:rsidRPr="00465CB2" w:rsidRDefault="00713F4C" w:rsidP="00355183">
            <w:pPr>
              <w:pStyle w:val="Titresformulaire"/>
              <w:rPr>
                <w:lang w:val="fr-FR"/>
              </w:rPr>
            </w:pPr>
          </w:p>
        </w:tc>
        <w:tc>
          <w:tcPr>
            <w:tcW w:w="4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3F4C" w:rsidRDefault="00713F4C" w:rsidP="00355183">
            <w:pPr>
              <w:pStyle w:val="Corps"/>
              <w:rPr>
                <w:lang w:val="fr-FR"/>
              </w:rPr>
            </w:pPr>
          </w:p>
          <w:p w:rsidR="00495578" w:rsidRPr="00465CB2" w:rsidRDefault="00495578" w:rsidP="00355183">
            <w:pPr>
              <w:pStyle w:val="Corps"/>
              <w:rPr>
                <w:lang w:val="fr-FR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3F4C" w:rsidRPr="00465CB2" w:rsidRDefault="00713F4C" w:rsidP="00355183">
            <w:pPr>
              <w:pStyle w:val="Corps"/>
              <w:rPr>
                <w:lang w:val="fr-FR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3F4C" w:rsidRPr="00465CB2" w:rsidRDefault="00713F4C" w:rsidP="00355183">
            <w:pPr>
              <w:pStyle w:val="Corps"/>
            </w:pPr>
          </w:p>
        </w:tc>
      </w:tr>
      <w:tr w:rsidR="00713F4C" w:rsidRPr="00465CB2" w:rsidTr="002A01BC">
        <w:trPr>
          <w:trHeight w:val="153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3F4C" w:rsidRPr="00465CB2" w:rsidRDefault="00713F4C" w:rsidP="00355183">
            <w:pPr>
              <w:pStyle w:val="Titresformulaire"/>
              <w:rPr>
                <w:lang w:val="fr-FR"/>
              </w:rPr>
            </w:pPr>
          </w:p>
        </w:tc>
        <w:tc>
          <w:tcPr>
            <w:tcW w:w="4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3F4C" w:rsidRDefault="00713F4C" w:rsidP="00355183">
            <w:pPr>
              <w:pStyle w:val="Corps"/>
              <w:rPr>
                <w:lang w:val="fr-FR"/>
              </w:rPr>
            </w:pPr>
          </w:p>
          <w:p w:rsidR="00495578" w:rsidRPr="00465CB2" w:rsidRDefault="00495578" w:rsidP="00355183">
            <w:pPr>
              <w:pStyle w:val="Corps"/>
              <w:rPr>
                <w:lang w:val="fr-FR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3F4C" w:rsidRPr="00465CB2" w:rsidRDefault="00713F4C" w:rsidP="00355183">
            <w:pPr>
              <w:pStyle w:val="Corps"/>
              <w:rPr>
                <w:lang w:val="fr-FR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3F4C" w:rsidRPr="00465CB2" w:rsidRDefault="00713F4C" w:rsidP="00355183">
            <w:pPr>
              <w:pStyle w:val="Corps"/>
            </w:pPr>
          </w:p>
        </w:tc>
      </w:tr>
      <w:tr w:rsidR="00713F4C" w:rsidRPr="00465CB2" w:rsidTr="002A01BC">
        <w:trPr>
          <w:trHeight w:val="258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3F4C" w:rsidRPr="00465CB2" w:rsidRDefault="00713F4C" w:rsidP="00355183">
            <w:pPr>
              <w:pStyle w:val="Titresformulaire"/>
              <w:rPr>
                <w:lang w:val="fr-FR"/>
              </w:rPr>
            </w:pPr>
          </w:p>
        </w:tc>
        <w:tc>
          <w:tcPr>
            <w:tcW w:w="4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3F4C" w:rsidRDefault="00713F4C" w:rsidP="00355183">
            <w:pPr>
              <w:pStyle w:val="Corps"/>
              <w:rPr>
                <w:lang w:val="fr-FR"/>
              </w:rPr>
            </w:pPr>
          </w:p>
          <w:p w:rsidR="00495578" w:rsidRPr="00465CB2" w:rsidRDefault="00495578" w:rsidP="00355183">
            <w:pPr>
              <w:pStyle w:val="Corps"/>
              <w:rPr>
                <w:lang w:val="fr-FR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3F4C" w:rsidRPr="00465CB2" w:rsidRDefault="00713F4C" w:rsidP="00355183">
            <w:pPr>
              <w:pStyle w:val="Corps"/>
              <w:rPr>
                <w:lang w:val="fr-FR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3F4C" w:rsidRPr="00465CB2" w:rsidRDefault="00713F4C" w:rsidP="00355183">
            <w:pPr>
              <w:pStyle w:val="Corps"/>
            </w:pPr>
          </w:p>
        </w:tc>
      </w:tr>
      <w:tr w:rsidR="00713F4C" w:rsidRPr="00465CB2" w:rsidTr="002A01B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3F4C" w:rsidRPr="00465CB2" w:rsidRDefault="00713F4C" w:rsidP="00355183">
            <w:pPr>
              <w:pStyle w:val="Titresformulaire"/>
              <w:rPr>
                <w:lang w:val="fr-FR"/>
              </w:rPr>
            </w:pPr>
          </w:p>
        </w:tc>
        <w:tc>
          <w:tcPr>
            <w:tcW w:w="4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3F4C" w:rsidRDefault="00713F4C" w:rsidP="00355183">
            <w:pPr>
              <w:pStyle w:val="Corps"/>
              <w:rPr>
                <w:lang w:val="fr-FR"/>
              </w:rPr>
            </w:pPr>
          </w:p>
          <w:p w:rsidR="00495578" w:rsidRPr="00465CB2" w:rsidRDefault="00495578" w:rsidP="00355183">
            <w:pPr>
              <w:pStyle w:val="Corps"/>
              <w:rPr>
                <w:lang w:val="fr-FR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3F4C" w:rsidRPr="00465CB2" w:rsidRDefault="00713F4C" w:rsidP="00355183">
            <w:pPr>
              <w:pStyle w:val="Corps"/>
              <w:rPr>
                <w:lang w:val="fr-FR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3F4C" w:rsidRPr="00465CB2" w:rsidRDefault="00713F4C" w:rsidP="00355183">
            <w:pPr>
              <w:pStyle w:val="Corps"/>
            </w:pPr>
          </w:p>
        </w:tc>
      </w:tr>
      <w:tr w:rsidR="00713F4C" w:rsidRPr="00465CB2" w:rsidTr="002A01BC">
        <w:trPr>
          <w:trHeight w:val="324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3F4C" w:rsidRPr="00465CB2" w:rsidRDefault="00713F4C" w:rsidP="00355183">
            <w:pPr>
              <w:pStyle w:val="Titresformulaire"/>
              <w:rPr>
                <w:lang w:val="fr-FR"/>
              </w:rPr>
            </w:pPr>
          </w:p>
        </w:tc>
        <w:tc>
          <w:tcPr>
            <w:tcW w:w="4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3F4C" w:rsidRDefault="00713F4C" w:rsidP="00355183">
            <w:pPr>
              <w:pStyle w:val="Corps"/>
              <w:rPr>
                <w:lang w:val="fr-FR"/>
              </w:rPr>
            </w:pPr>
          </w:p>
          <w:p w:rsidR="00384B1C" w:rsidRPr="00465CB2" w:rsidRDefault="00384B1C" w:rsidP="00355183">
            <w:pPr>
              <w:pStyle w:val="Corps"/>
              <w:rPr>
                <w:lang w:val="fr-FR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3F4C" w:rsidRPr="00465CB2" w:rsidRDefault="00713F4C" w:rsidP="00355183">
            <w:pPr>
              <w:pStyle w:val="Corps"/>
              <w:rPr>
                <w:lang w:val="fr-FR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3F4C" w:rsidRPr="00465CB2" w:rsidRDefault="00713F4C" w:rsidP="00355183">
            <w:pPr>
              <w:pStyle w:val="Corps"/>
            </w:pPr>
          </w:p>
        </w:tc>
      </w:tr>
      <w:tr w:rsidR="00713F4C" w:rsidRPr="00465CB2" w:rsidTr="002A01BC">
        <w:trPr>
          <w:trHeight w:val="233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3F4C" w:rsidRPr="00465CB2" w:rsidRDefault="00713F4C" w:rsidP="00355183">
            <w:pPr>
              <w:pStyle w:val="Titresformulaire"/>
              <w:rPr>
                <w:lang w:val="fr-FR"/>
              </w:rPr>
            </w:pPr>
          </w:p>
        </w:tc>
        <w:tc>
          <w:tcPr>
            <w:tcW w:w="4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3F4C" w:rsidRDefault="00713F4C" w:rsidP="00355183">
            <w:pPr>
              <w:pStyle w:val="Corps"/>
              <w:rPr>
                <w:lang w:val="fr-FR"/>
              </w:rPr>
            </w:pPr>
          </w:p>
          <w:p w:rsidR="00384B1C" w:rsidRPr="00465CB2" w:rsidRDefault="00384B1C" w:rsidP="00355183">
            <w:pPr>
              <w:pStyle w:val="Corps"/>
              <w:rPr>
                <w:lang w:val="fr-FR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3F4C" w:rsidRPr="00465CB2" w:rsidRDefault="00713F4C" w:rsidP="00355183">
            <w:pPr>
              <w:pStyle w:val="Corps"/>
              <w:rPr>
                <w:lang w:val="fr-FR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3F4C" w:rsidRPr="00465CB2" w:rsidRDefault="00713F4C" w:rsidP="00355183">
            <w:pPr>
              <w:pStyle w:val="Corps"/>
            </w:pPr>
          </w:p>
        </w:tc>
      </w:tr>
      <w:tr w:rsidR="00713F4C" w:rsidRPr="00465CB2" w:rsidTr="002A01BC">
        <w:trPr>
          <w:trHeight w:val="254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3F4C" w:rsidRPr="00465CB2" w:rsidRDefault="00713F4C" w:rsidP="00355183">
            <w:pPr>
              <w:pStyle w:val="Titresformulaire"/>
            </w:pPr>
          </w:p>
        </w:tc>
        <w:tc>
          <w:tcPr>
            <w:tcW w:w="4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3F4C" w:rsidRDefault="00713F4C" w:rsidP="00355183">
            <w:pPr>
              <w:pStyle w:val="Corps"/>
            </w:pPr>
          </w:p>
          <w:p w:rsidR="00384B1C" w:rsidRPr="00465CB2" w:rsidRDefault="00384B1C" w:rsidP="00355183">
            <w:pPr>
              <w:pStyle w:val="Corps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3F4C" w:rsidRPr="00465CB2" w:rsidRDefault="00713F4C" w:rsidP="00355183">
            <w:pPr>
              <w:pStyle w:val="Corps"/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3F4C" w:rsidRPr="00465CB2" w:rsidRDefault="00713F4C" w:rsidP="00355183">
            <w:pPr>
              <w:pStyle w:val="Corps"/>
            </w:pPr>
          </w:p>
        </w:tc>
      </w:tr>
    </w:tbl>
    <w:p w:rsidR="003B4FEC" w:rsidRPr="0005589B" w:rsidRDefault="003B4FEC" w:rsidP="0005589B">
      <w:pPr>
        <w:rPr>
          <w:sz w:val="20"/>
          <w:szCs w:val="20"/>
        </w:rPr>
      </w:pPr>
    </w:p>
    <w:p w:rsidR="00CF56DE" w:rsidRDefault="00CF56DE"/>
    <w:p w:rsidR="00C00460" w:rsidRDefault="00C00460">
      <w:r>
        <w:t xml:space="preserve">                                                                           </w:t>
      </w:r>
      <w:r w:rsidR="00CF56DE">
        <w:t>Fa</w:t>
      </w:r>
      <w:r w:rsidR="00857D63">
        <w:t>it à ………</w:t>
      </w:r>
      <w:r>
        <w:t>………</w:t>
      </w:r>
      <w:proofErr w:type="gramStart"/>
      <w:r>
        <w:t>…</w:t>
      </w:r>
      <w:r w:rsidR="00857D63">
        <w:t xml:space="preserve"> </w:t>
      </w:r>
      <w:r>
        <w:t>,</w:t>
      </w:r>
      <w:proofErr w:type="gramEnd"/>
      <w:r>
        <w:t xml:space="preserve"> le ……………………</w:t>
      </w:r>
      <w:r>
        <w:tab/>
      </w:r>
      <w:r>
        <w:tab/>
      </w:r>
    </w:p>
    <w:p w:rsidR="00D0644F" w:rsidRDefault="00C00460">
      <w:r>
        <w:t>Cachet et Signature Client avec Mention « Lu et Approuvé »</w:t>
      </w:r>
    </w:p>
    <w:tbl>
      <w:tblPr>
        <w:tblStyle w:val="Grilledutableau1"/>
        <w:tblW w:w="9639" w:type="dxa"/>
        <w:tblInd w:w="108" w:type="dxa"/>
        <w:tblLook w:val="01E0" w:firstRow="1" w:lastRow="1" w:firstColumn="1" w:lastColumn="1" w:noHBand="0" w:noVBand="0"/>
      </w:tblPr>
      <w:tblGrid>
        <w:gridCol w:w="2410"/>
        <w:gridCol w:w="7229"/>
      </w:tblGrid>
      <w:tr w:rsidR="007D45D4" w:rsidRPr="00465CB2" w:rsidTr="00DF6410">
        <w:trPr>
          <w:trHeight w:val="570"/>
        </w:trPr>
        <w:tc>
          <w:tcPr>
            <w:tcW w:w="9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FF"/>
            <w:vAlign w:val="center"/>
          </w:tcPr>
          <w:p w:rsidR="000A34FA" w:rsidRPr="000A34FA" w:rsidRDefault="004D1EFF" w:rsidP="000A34FA">
            <w:pPr>
              <w:pStyle w:val="Titre2"/>
              <w:outlineLvl w:val="1"/>
              <w:rPr>
                <w:color w:val="002060"/>
                <w:u w:val="single"/>
                <w:lang w:val="fr-FR"/>
              </w:rPr>
            </w:pPr>
            <w:r>
              <w:rPr>
                <w:color w:val="002060"/>
                <w:lang w:val="fr-FR"/>
              </w:rPr>
              <w:lastRenderedPageBreak/>
              <w:t xml:space="preserve">FORMULAIRE [2] : </w:t>
            </w:r>
            <w:r w:rsidR="007D0906" w:rsidRPr="004D1EFF">
              <w:rPr>
                <w:color w:val="002060"/>
                <w:u w:val="single"/>
                <w:lang w:val="fr-FR"/>
              </w:rPr>
              <w:t>Interlocuteur (Co-abonné)</w:t>
            </w:r>
          </w:p>
        </w:tc>
      </w:tr>
      <w:tr w:rsidR="007D45D4" w:rsidRPr="00465CB2" w:rsidTr="00DF6410">
        <w:trPr>
          <w:trHeight w:val="325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D45D4" w:rsidRPr="00B02213" w:rsidRDefault="00733937" w:rsidP="00DF6410">
            <w:pPr>
              <w:pStyle w:val="Titresformulaire"/>
              <w:jc w:val="left"/>
              <w:rPr>
                <w:b/>
                <w:lang w:val="fr-FR"/>
              </w:rPr>
            </w:pPr>
            <w:r>
              <w:rPr>
                <w:b/>
                <w:lang w:val="fr-FR"/>
              </w:rPr>
              <w:t xml:space="preserve">Nom 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D45D4" w:rsidRPr="00465CB2" w:rsidRDefault="007D45D4" w:rsidP="00355183">
            <w:pPr>
              <w:pStyle w:val="Corps"/>
              <w:rPr>
                <w:lang w:val="fr-FR"/>
              </w:rPr>
            </w:pPr>
          </w:p>
        </w:tc>
      </w:tr>
      <w:tr w:rsidR="000A34FA" w:rsidRPr="00465CB2" w:rsidTr="00DF6410">
        <w:trPr>
          <w:trHeight w:val="274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A34FA" w:rsidRPr="00B02213" w:rsidRDefault="00733937" w:rsidP="00DF6410">
            <w:pPr>
              <w:pStyle w:val="Titresformulaire"/>
              <w:jc w:val="left"/>
              <w:rPr>
                <w:b/>
                <w:lang w:val="fr-FR"/>
              </w:rPr>
            </w:pPr>
            <w:r>
              <w:rPr>
                <w:b/>
                <w:lang w:val="fr-FR"/>
              </w:rPr>
              <w:t>Prénom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A34FA" w:rsidRPr="00B02213" w:rsidRDefault="000A34FA" w:rsidP="00943C4E">
            <w:pPr>
              <w:pStyle w:val="Titresformulaire"/>
              <w:rPr>
                <w:b/>
                <w:lang w:val="fr-FR"/>
              </w:rPr>
            </w:pPr>
          </w:p>
        </w:tc>
      </w:tr>
      <w:tr w:rsidR="000A34FA" w:rsidRPr="00465CB2" w:rsidTr="00DF6410">
        <w:trPr>
          <w:trHeight w:val="274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A34FA" w:rsidRPr="00B02213" w:rsidRDefault="000A34FA" w:rsidP="00DF6410">
            <w:pPr>
              <w:pStyle w:val="Titresformulaire"/>
              <w:jc w:val="left"/>
              <w:rPr>
                <w:b/>
              </w:rPr>
            </w:pPr>
            <w:r>
              <w:rPr>
                <w:b/>
              </w:rPr>
              <w:t>N° de portable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A34FA" w:rsidRPr="00B02213" w:rsidRDefault="000A34FA" w:rsidP="00943C4E">
            <w:pPr>
              <w:pStyle w:val="Titresformulaire"/>
              <w:rPr>
                <w:b/>
              </w:rPr>
            </w:pPr>
          </w:p>
        </w:tc>
      </w:tr>
      <w:tr w:rsidR="000A34FA" w:rsidRPr="00465CB2" w:rsidTr="00DF6410">
        <w:trPr>
          <w:trHeight w:val="274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A34FA" w:rsidRPr="00B02213" w:rsidRDefault="00733937" w:rsidP="00DF6410">
            <w:pPr>
              <w:pStyle w:val="Titresformulaire"/>
              <w:jc w:val="left"/>
              <w:rPr>
                <w:b/>
                <w:lang w:val="fr-FR"/>
              </w:rPr>
            </w:pPr>
            <w:r>
              <w:rPr>
                <w:b/>
                <w:lang w:val="fr-FR"/>
              </w:rPr>
              <w:t xml:space="preserve">Adresse </w:t>
            </w:r>
            <w:r w:rsidR="000A34FA">
              <w:rPr>
                <w:b/>
                <w:lang w:val="fr-FR"/>
              </w:rPr>
              <w:t>m</w:t>
            </w:r>
            <w:r w:rsidR="000A34FA" w:rsidRPr="00B02213">
              <w:rPr>
                <w:b/>
                <w:lang w:val="fr-FR"/>
              </w:rPr>
              <w:t>ail</w:t>
            </w:r>
            <w:r w:rsidR="000A34FA">
              <w:rPr>
                <w:b/>
                <w:lang w:val="fr-FR"/>
              </w:rPr>
              <w:t xml:space="preserve"> </w:t>
            </w:r>
            <w:r w:rsidR="000A34FA" w:rsidRPr="00B02213">
              <w:rPr>
                <w:b/>
                <w:lang w:val="fr-FR"/>
              </w:rPr>
              <w:t xml:space="preserve"> 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A34FA" w:rsidRPr="00B02213" w:rsidRDefault="000A34FA" w:rsidP="00943C4E">
            <w:pPr>
              <w:pStyle w:val="Titresformulaire"/>
              <w:rPr>
                <w:b/>
                <w:lang w:val="fr-FR"/>
              </w:rPr>
            </w:pPr>
          </w:p>
        </w:tc>
      </w:tr>
    </w:tbl>
    <w:p w:rsidR="00465655" w:rsidRDefault="00465655"/>
    <w:p w:rsidR="00790D45" w:rsidRDefault="00790D45"/>
    <w:tbl>
      <w:tblPr>
        <w:tblStyle w:val="Grilledutableau1"/>
        <w:tblW w:w="9639" w:type="dxa"/>
        <w:tblInd w:w="108" w:type="dxa"/>
        <w:tblLook w:val="01E0" w:firstRow="1" w:lastRow="1" w:firstColumn="1" w:lastColumn="1" w:noHBand="0" w:noVBand="0"/>
      </w:tblPr>
      <w:tblGrid>
        <w:gridCol w:w="5245"/>
        <w:gridCol w:w="4394"/>
      </w:tblGrid>
      <w:tr w:rsidR="00790D45" w:rsidRPr="002317E2" w:rsidTr="00943C4E">
        <w:tc>
          <w:tcPr>
            <w:tcW w:w="9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FF"/>
          </w:tcPr>
          <w:p w:rsidR="00790D45" w:rsidRPr="002317E2" w:rsidRDefault="00D0644F" w:rsidP="00943C4E">
            <w:pPr>
              <w:pStyle w:val="Titre2"/>
              <w:outlineLvl w:val="1"/>
              <w:rPr>
                <w:color w:val="002060"/>
                <w:lang w:val="fr-FR"/>
              </w:rPr>
            </w:pPr>
            <w:r>
              <w:rPr>
                <w:color w:val="002060"/>
                <w:lang w:val="fr-FR"/>
              </w:rPr>
              <w:t xml:space="preserve">Section 1 - </w:t>
            </w:r>
            <w:r w:rsidR="00790D45">
              <w:rPr>
                <w:color w:val="002060"/>
                <w:lang w:val="fr-FR"/>
              </w:rPr>
              <w:t>Autorisation à consulter les comptes sur internet</w:t>
            </w:r>
          </w:p>
        </w:tc>
      </w:tr>
      <w:tr w:rsidR="00790D45" w:rsidRPr="0016509A" w:rsidTr="00943C4E">
        <w:trPr>
          <w:trHeight w:val="325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0D45" w:rsidRPr="0016509A" w:rsidRDefault="00790D45" w:rsidP="00943C4E">
            <w:pPr>
              <w:pStyle w:val="Titresformulaire"/>
              <w:jc w:val="left"/>
              <w:rPr>
                <w:b/>
                <w:lang w:val="fr-FR"/>
              </w:rPr>
            </w:pPr>
            <w:r w:rsidRPr="0016509A">
              <w:rPr>
                <w:b/>
                <w:lang w:val="fr-FR"/>
              </w:rPr>
              <w:t>L’interlocuteur</w:t>
            </w:r>
            <w:r>
              <w:rPr>
                <w:b/>
                <w:lang w:val="fr-FR"/>
              </w:rPr>
              <w:t xml:space="preserve"> est autorisé à consulter tous les comptes mentionnés dans le FORMULAIRE [1]    </w:t>
            </w:r>
            <w:r w:rsidRPr="0016509A">
              <w:rPr>
                <w:b/>
                <w:lang w:val="fr-FR"/>
              </w:rPr>
              <w:t xml:space="preserve"> 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0D45" w:rsidRPr="0016509A" w:rsidRDefault="00790D45" w:rsidP="00943C4E">
            <w:pPr>
              <w:pStyle w:val="Corps"/>
              <w:jc w:val="center"/>
              <w:rPr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□</w:t>
            </w:r>
            <w:r>
              <w:rPr>
                <w:rFonts w:ascii="Calibri" w:hAnsi="Calibri" w:cs="Calibri"/>
                <w:b/>
                <w:lang w:val="fr-FR"/>
              </w:rPr>
              <w:t xml:space="preserve"> </w:t>
            </w:r>
            <w:r>
              <w:rPr>
                <w:b/>
                <w:lang w:val="fr-FR"/>
              </w:rPr>
              <w:t xml:space="preserve">OUI                         </w:t>
            </w:r>
            <w:r>
              <w:rPr>
                <w:rFonts w:ascii="Arial" w:hAnsi="Arial" w:cs="Arial"/>
                <w:b/>
                <w:lang w:val="fr-FR"/>
              </w:rPr>
              <w:t>□</w:t>
            </w:r>
            <w:r>
              <w:rPr>
                <w:rFonts w:ascii="Calibri" w:hAnsi="Calibri" w:cs="Calibri"/>
                <w:b/>
                <w:lang w:val="fr-FR"/>
              </w:rPr>
              <w:t xml:space="preserve"> </w:t>
            </w:r>
            <w:r>
              <w:rPr>
                <w:b/>
                <w:lang w:val="fr-FR"/>
              </w:rPr>
              <w:t>NON</w:t>
            </w:r>
          </w:p>
        </w:tc>
      </w:tr>
      <w:tr w:rsidR="00790D45" w:rsidRPr="00DF6410" w:rsidTr="00943C4E">
        <w:trPr>
          <w:trHeight w:val="679"/>
        </w:trPr>
        <w:tc>
          <w:tcPr>
            <w:tcW w:w="9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0D45" w:rsidRPr="00DF6410" w:rsidRDefault="00790D45" w:rsidP="00943C4E">
            <w:pPr>
              <w:pStyle w:val="Corps"/>
              <w:jc w:val="left"/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</w:pPr>
            <w:r w:rsidRPr="00DF6410"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>Si NON, merci de renseigner les comptes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 xml:space="preserve"> (RIB)</w:t>
            </w:r>
            <w:r w:rsidRPr="00DF6410"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 xml:space="preserve"> pour lesquels l’interlocuteur a une autorisation de consultation</w:t>
            </w:r>
          </w:p>
        </w:tc>
      </w:tr>
      <w:tr w:rsidR="00790D45" w:rsidRPr="00DA279E" w:rsidTr="00943C4E">
        <w:trPr>
          <w:trHeight w:val="224"/>
        </w:trPr>
        <w:tc>
          <w:tcPr>
            <w:tcW w:w="9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auto"/>
          </w:tcPr>
          <w:p w:rsidR="00790D45" w:rsidRPr="00DA279E" w:rsidRDefault="00790D45" w:rsidP="00943C4E">
            <w:pPr>
              <w:pStyle w:val="Corps"/>
              <w:rPr>
                <w:b/>
                <w:color w:val="002060"/>
                <w:u w:val="single"/>
                <w:lang w:val="fr-FR"/>
              </w:rPr>
            </w:pPr>
            <w:r w:rsidRPr="00DA279E">
              <w:rPr>
                <w:b/>
                <w:color w:val="002060"/>
                <w:u w:val="single"/>
                <w:lang w:val="fr-FR"/>
              </w:rPr>
              <w:t>Comptes (RIB)</w:t>
            </w:r>
          </w:p>
        </w:tc>
      </w:tr>
      <w:tr w:rsidR="00790D45" w:rsidRPr="002B51F6" w:rsidTr="00943C4E">
        <w:trPr>
          <w:trHeight w:val="4376"/>
        </w:trPr>
        <w:tc>
          <w:tcPr>
            <w:tcW w:w="963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90D45" w:rsidRDefault="00790D45" w:rsidP="00943C4E">
            <w:pPr>
              <w:pStyle w:val="Corps"/>
              <w:rPr>
                <w:b/>
                <w:lang w:val="fr-FR"/>
              </w:rPr>
            </w:pPr>
            <w:r>
              <w:rPr>
                <w:b/>
                <w:lang w:val="fr-FR"/>
              </w:rPr>
              <w:t xml:space="preserve">    </w:t>
            </w:r>
          </w:p>
          <w:p w:rsidR="00790D45" w:rsidRPr="00692B9F" w:rsidRDefault="00790D45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1   :</w:t>
            </w:r>
            <w:r w:rsidRPr="00692B9F">
              <w:rPr>
                <w:lang w:val="fr-FR"/>
              </w:rPr>
              <w:t>-------------------------------------------------------------------------</w:t>
            </w:r>
            <w:r>
              <w:rPr>
                <w:lang w:val="fr-FR"/>
              </w:rPr>
              <w:t>--------------------------------</w:t>
            </w:r>
          </w:p>
          <w:p w:rsidR="00790D45" w:rsidRPr="00692B9F" w:rsidRDefault="00790D45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2   :</w:t>
            </w:r>
            <w:r w:rsidRPr="00692B9F">
              <w:rPr>
                <w:lang w:val="fr-FR"/>
              </w:rPr>
              <w:t>-----------------------------------------------------------------------------</w:t>
            </w:r>
            <w:r>
              <w:rPr>
                <w:lang w:val="fr-FR"/>
              </w:rPr>
              <w:t>----------------------------</w:t>
            </w:r>
          </w:p>
          <w:p w:rsidR="00790D45" w:rsidRPr="00692B9F" w:rsidRDefault="00790D45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3   :</w:t>
            </w:r>
            <w:r w:rsidRPr="00692B9F">
              <w:rPr>
                <w:lang w:val="fr-FR"/>
              </w:rPr>
              <w:t>-------------------------------------------------------------------------</w:t>
            </w:r>
            <w:r>
              <w:rPr>
                <w:lang w:val="fr-FR"/>
              </w:rPr>
              <w:t>--------------------------------</w:t>
            </w:r>
          </w:p>
          <w:p w:rsidR="00790D45" w:rsidRPr="00692B9F" w:rsidRDefault="00790D45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4   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</w:t>
            </w:r>
          </w:p>
          <w:p w:rsidR="00790D45" w:rsidRPr="00692B9F" w:rsidRDefault="00790D45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5   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</w:t>
            </w:r>
          </w:p>
          <w:p w:rsidR="00790D45" w:rsidRPr="00692B9F" w:rsidRDefault="00790D45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6   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</w:t>
            </w:r>
          </w:p>
          <w:p w:rsidR="00790D45" w:rsidRPr="00692B9F" w:rsidRDefault="00790D45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7   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</w:t>
            </w:r>
          </w:p>
          <w:p w:rsidR="00790D45" w:rsidRPr="00692B9F" w:rsidRDefault="00790D45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8   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</w:t>
            </w:r>
          </w:p>
          <w:p w:rsidR="00790D45" w:rsidRPr="00692B9F" w:rsidRDefault="00790D45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9   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</w:t>
            </w:r>
          </w:p>
          <w:p w:rsidR="00790D45" w:rsidRPr="00692B9F" w:rsidRDefault="00790D45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10 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----------------------------</w:t>
            </w:r>
          </w:p>
          <w:p w:rsidR="00790D45" w:rsidRPr="00692B9F" w:rsidRDefault="00790D45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11 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----------------------------</w:t>
            </w:r>
          </w:p>
          <w:p w:rsidR="00790D45" w:rsidRPr="00692B9F" w:rsidRDefault="00790D45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12 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----------------------------</w:t>
            </w:r>
          </w:p>
          <w:p w:rsidR="00790D45" w:rsidRPr="00692B9F" w:rsidRDefault="00790D45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13 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----------------------------</w:t>
            </w:r>
          </w:p>
          <w:p w:rsidR="00790D45" w:rsidRPr="00692B9F" w:rsidRDefault="00790D45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14 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----------------------------</w:t>
            </w:r>
          </w:p>
          <w:p w:rsidR="00790D45" w:rsidRDefault="00790D45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15 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----------------------------</w:t>
            </w:r>
          </w:p>
          <w:p w:rsidR="00790D45" w:rsidRPr="002B51F6" w:rsidRDefault="00790D45" w:rsidP="00943C4E">
            <w:pPr>
              <w:pStyle w:val="Corps"/>
              <w:rPr>
                <w:b/>
                <w:lang w:val="fr-FR"/>
              </w:rPr>
            </w:pPr>
          </w:p>
        </w:tc>
      </w:tr>
    </w:tbl>
    <w:p w:rsidR="00790D45" w:rsidRDefault="00790D45"/>
    <w:p w:rsidR="00465655" w:rsidRDefault="00465655"/>
    <w:p w:rsidR="00A41F7E" w:rsidRDefault="00A41F7E"/>
    <w:p w:rsidR="00A41F7E" w:rsidRDefault="00A41F7E"/>
    <w:p w:rsidR="00A41F7E" w:rsidRDefault="00A41F7E"/>
    <w:p w:rsidR="00465655" w:rsidRDefault="00465655"/>
    <w:p w:rsidR="00DF6410" w:rsidRDefault="00DF6410"/>
    <w:tbl>
      <w:tblPr>
        <w:tblStyle w:val="Grilledutableau1"/>
        <w:tblpPr w:leftFromText="141" w:rightFromText="141" w:vertAnchor="text" w:horzAnchor="margin" w:tblpX="108" w:tblpY="49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790D45" w:rsidRPr="002317E2" w:rsidTr="00594525">
        <w:trPr>
          <w:trHeight w:val="2118"/>
        </w:trPr>
        <w:tc>
          <w:tcPr>
            <w:tcW w:w="9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FF"/>
          </w:tcPr>
          <w:p w:rsidR="00790D45" w:rsidRDefault="00D0644F" w:rsidP="00594525">
            <w:pPr>
              <w:pStyle w:val="Titre2"/>
              <w:outlineLvl w:val="1"/>
              <w:rPr>
                <w:color w:val="002060"/>
                <w:lang w:val="fr-FR"/>
              </w:rPr>
            </w:pPr>
            <w:r>
              <w:rPr>
                <w:color w:val="002060"/>
                <w:lang w:val="fr-FR"/>
              </w:rPr>
              <w:lastRenderedPageBreak/>
              <w:t xml:space="preserve">Section 2 - </w:t>
            </w:r>
            <w:r w:rsidR="00790D45">
              <w:rPr>
                <w:color w:val="002060"/>
                <w:lang w:val="fr-FR"/>
              </w:rPr>
              <w:t>Autorisation à trans</w:t>
            </w:r>
            <w:r w:rsidR="00594525">
              <w:rPr>
                <w:color w:val="002060"/>
                <w:lang w:val="fr-FR"/>
              </w:rPr>
              <w:t xml:space="preserve">férer des fichiers de virements et/ou </w:t>
            </w:r>
            <w:r w:rsidR="00790D45">
              <w:rPr>
                <w:color w:val="002060"/>
                <w:lang w:val="fr-FR"/>
              </w:rPr>
              <w:t>prélèvements</w:t>
            </w:r>
          </w:p>
          <w:p w:rsidR="00790D45" w:rsidRDefault="00790D45" w:rsidP="00594525">
            <w:pPr>
              <w:rPr>
                <w:lang w:val="fr-FR"/>
              </w:rPr>
            </w:pPr>
          </w:p>
          <w:tbl>
            <w:tblPr>
              <w:tblStyle w:val="Grilledutableau1"/>
              <w:tblW w:w="8818" w:type="dxa"/>
              <w:tblInd w:w="108" w:type="dxa"/>
              <w:tblLook w:val="01E0" w:firstRow="1" w:lastRow="1" w:firstColumn="1" w:lastColumn="1" w:noHBand="0" w:noVBand="0"/>
            </w:tblPr>
            <w:tblGrid>
              <w:gridCol w:w="2835"/>
              <w:gridCol w:w="5983"/>
            </w:tblGrid>
            <w:tr w:rsidR="00790D45" w:rsidRPr="00465CB2" w:rsidTr="00594525">
              <w:trPr>
                <w:trHeight w:val="1021"/>
              </w:trPr>
              <w:tc>
                <w:tcPr>
                  <w:tcW w:w="28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:rsidR="00790D45" w:rsidRDefault="00790D45" w:rsidP="00A41F7E">
                  <w:pPr>
                    <w:pStyle w:val="Titresformulaire"/>
                    <w:framePr w:hSpace="141" w:wrap="around" w:vAnchor="text" w:hAnchor="margin" w:x="108" w:y="49"/>
                    <w:jc w:val="center"/>
                    <w:rPr>
                      <w:b/>
                      <w:sz w:val="24"/>
                      <w:szCs w:val="24"/>
                      <w:u w:val="single"/>
                      <w:lang w:val="fr-FR"/>
                    </w:rPr>
                  </w:pPr>
                  <w:r w:rsidRPr="00790D45">
                    <w:rPr>
                      <w:b/>
                      <w:sz w:val="24"/>
                      <w:szCs w:val="24"/>
                      <w:u w:val="single"/>
                      <w:lang w:val="fr-FR"/>
                    </w:rPr>
                    <w:t>Code profil</w:t>
                  </w:r>
                  <w:r w:rsidR="00594525">
                    <w:rPr>
                      <w:b/>
                      <w:sz w:val="24"/>
                      <w:szCs w:val="24"/>
                      <w:u w:val="single"/>
                      <w:lang w:val="fr-FR"/>
                    </w:rPr>
                    <w:t xml:space="preserve"> **</w:t>
                  </w:r>
                  <w:r w:rsidRPr="00790D45">
                    <w:rPr>
                      <w:b/>
                      <w:sz w:val="24"/>
                      <w:szCs w:val="24"/>
                      <w:u w:val="single"/>
                      <w:lang w:val="fr-FR"/>
                    </w:rPr>
                    <w:t> :</w:t>
                  </w:r>
                </w:p>
                <w:p w:rsidR="002229EA" w:rsidRPr="002229EA" w:rsidRDefault="002229EA" w:rsidP="00A41F7E">
                  <w:pPr>
                    <w:pStyle w:val="Titresformulaire"/>
                    <w:framePr w:hSpace="141" w:wrap="around" w:vAnchor="text" w:hAnchor="margin" w:x="108" w:y="49"/>
                    <w:jc w:val="center"/>
                    <w:rPr>
                      <w:b/>
                      <w:sz w:val="4"/>
                      <w:szCs w:val="4"/>
                      <w:u w:val="single"/>
                      <w:lang w:val="fr-FR"/>
                    </w:rPr>
                  </w:pPr>
                </w:p>
                <w:p w:rsidR="002229EA" w:rsidRPr="00D37A62" w:rsidRDefault="002229EA" w:rsidP="00A41F7E">
                  <w:pPr>
                    <w:pStyle w:val="Titresformulaire"/>
                    <w:framePr w:hSpace="141" w:wrap="around" w:vAnchor="text" w:hAnchor="margin" w:x="108" w:y="49"/>
                    <w:jc w:val="center"/>
                    <w:rPr>
                      <w:b/>
                      <w:bCs w:val="0"/>
                      <w:lang w:val="fr-FR"/>
                    </w:rPr>
                  </w:pPr>
                  <w:r w:rsidRPr="00D37A62">
                    <w:rPr>
                      <w:b/>
                      <w:bCs w:val="0"/>
                      <w:lang w:val="fr-FR"/>
                    </w:rPr>
                    <w:t>« Cochez une seule case »</w:t>
                  </w:r>
                </w:p>
              </w:tc>
              <w:tc>
                <w:tcPr>
                  <w:tcW w:w="5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:rsidR="009E7143" w:rsidRDefault="00790D45" w:rsidP="00A41F7E">
                  <w:pPr>
                    <w:pStyle w:val="Corps"/>
                    <w:framePr w:hSpace="141" w:wrap="around" w:vAnchor="text" w:hAnchor="margin" w:x="108" w:y="49"/>
                    <w:jc w:val="center"/>
                    <w:rPr>
                      <w:b/>
                      <w:lang w:val="fr-FR"/>
                    </w:rPr>
                  </w:pPr>
                  <w:r>
                    <w:rPr>
                      <w:rFonts w:ascii="Arial" w:hAnsi="Arial" w:cs="Arial"/>
                      <w:lang w:val="fr-FR"/>
                    </w:rPr>
                    <w:t>□</w:t>
                  </w:r>
                  <w:r>
                    <w:rPr>
                      <w:rFonts w:ascii="Calibri" w:hAnsi="Calibri" w:cs="Calibri"/>
                      <w:lang w:val="fr-FR"/>
                    </w:rPr>
                    <w:t xml:space="preserve">   </w:t>
                  </w:r>
                  <w:r w:rsidR="009E7143">
                    <w:rPr>
                      <w:b/>
                      <w:lang w:val="fr-FR"/>
                    </w:rPr>
                    <w:t>Profil0</w:t>
                  </w:r>
                  <w:r>
                    <w:rPr>
                      <w:b/>
                      <w:lang w:val="fr-FR"/>
                    </w:rPr>
                    <w:t xml:space="preserve">    </w:t>
                  </w:r>
                </w:p>
                <w:p w:rsidR="00790D45" w:rsidRDefault="00790D45" w:rsidP="00A41F7E">
                  <w:pPr>
                    <w:pStyle w:val="Corps"/>
                    <w:framePr w:hSpace="141" w:wrap="around" w:vAnchor="text" w:hAnchor="margin" w:x="108" w:y="49"/>
                    <w:rPr>
                      <w:b/>
                      <w:lang w:val="fr-FR"/>
                    </w:rPr>
                  </w:pPr>
                  <w:r>
                    <w:rPr>
                      <w:b/>
                      <w:lang w:val="fr-FR"/>
                    </w:rPr>
                    <w:t xml:space="preserve"> </w:t>
                  </w:r>
                  <w:r w:rsidR="009E7143">
                    <w:rPr>
                      <w:rFonts w:ascii="Arial" w:hAnsi="Arial" w:cs="Arial"/>
                      <w:lang w:val="fr-FR"/>
                    </w:rPr>
                    <w:t>□</w:t>
                  </w:r>
                  <w:r w:rsidR="009E7143">
                    <w:rPr>
                      <w:rFonts w:ascii="Calibri" w:hAnsi="Calibri" w:cs="Calibri"/>
                      <w:lang w:val="fr-FR"/>
                    </w:rPr>
                    <w:t xml:space="preserve">   </w:t>
                  </w:r>
                  <w:r w:rsidR="009E7143">
                    <w:rPr>
                      <w:b/>
                      <w:lang w:val="fr-FR"/>
                    </w:rPr>
                    <w:t xml:space="preserve">Profil1                                                      </w:t>
                  </w:r>
                  <w:r>
                    <w:rPr>
                      <w:b/>
                      <w:lang w:val="fr-FR"/>
                    </w:rPr>
                    <w:t xml:space="preserve"> </w:t>
                  </w:r>
                  <w:r>
                    <w:rPr>
                      <w:rFonts w:ascii="Arial" w:hAnsi="Arial" w:cs="Arial"/>
                      <w:lang w:val="fr-FR"/>
                    </w:rPr>
                    <w:t>□</w:t>
                  </w:r>
                  <w:r>
                    <w:rPr>
                      <w:rFonts w:ascii="Calibri" w:hAnsi="Calibri" w:cs="Calibri"/>
                      <w:lang w:val="fr-FR"/>
                    </w:rPr>
                    <w:t xml:space="preserve">   </w:t>
                  </w:r>
                  <w:r>
                    <w:rPr>
                      <w:b/>
                      <w:lang w:val="fr-FR"/>
                    </w:rPr>
                    <w:t>Profil2</w:t>
                  </w:r>
                </w:p>
                <w:p w:rsidR="00790D45" w:rsidRDefault="00790D45" w:rsidP="00A41F7E">
                  <w:pPr>
                    <w:pStyle w:val="Corps"/>
                    <w:framePr w:hSpace="141" w:wrap="around" w:vAnchor="text" w:hAnchor="margin" w:x="108" w:y="49"/>
                    <w:jc w:val="center"/>
                    <w:rPr>
                      <w:b/>
                      <w:lang w:val="fr-FR"/>
                    </w:rPr>
                  </w:pPr>
                </w:p>
                <w:p w:rsidR="00790D45" w:rsidRPr="00790D45" w:rsidRDefault="00790D45" w:rsidP="00A41F7E">
                  <w:pPr>
                    <w:pStyle w:val="Corps"/>
                    <w:framePr w:hSpace="141" w:wrap="around" w:vAnchor="text" w:hAnchor="margin" w:x="108" w:y="49"/>
                    <w:jc w:val="center"/>
                    <w:rPr>
                      <w:b/>
                      <w:lang w:val="fr-FR"/>
                    </w:rPr>
                  </w:pPr>
                  <w:r>
                    <w:rPr>
                      <w:rFonts w:ascii="Arial" w:hAnsi="Arial" w:cs="Arial"/>
                      <w:lang w:val="fr-FR"/>
                    </w:rPr>
                    <w:t>□</w:t>
                  </w:r>
                  <w:r>
                    <w:rPr>
                      <w:rFonts w:ascii="Calibri" w:hAnsi="Calibri" w:cs="Calibri"/>
                      <w:lang w:val="fr-FR"/>
                    </w:rPr>
                    <w:t xml:space="preserve">   </w:t>
                  </w:r>
                  <w:r>
                    <w:rPr>
                      <w:b/>
                      <w:lang w:val="fr-FR"/>
                    </w:rPr>
                    <w:t xml:space="preserve">Profil3                         </w:t>
                  </w:r>
                  <w:r>
                    <w:rPr>
                      <w:rFonts w:ascii="Arial" w:hAnsi="Arial" w:cs="Arial"/>
                      <w:lang w:val="fr-FR"/>
                    </w:rPr>
                    <w:t>□</w:t>
                  </w:r>
                  <w:r>
                    <w:rPr>
                      <w:rFonts w:ascii="Calibri" w:hAnsi="Calibri" w:cs="Calibri"/>
                      <w:lang w:val="fr-FR"/>
                    </w:rPr>
                    <w:t xml:space="preserve">   </w:t>
                  </w:r>
                  <w:r>
                    <w:rPr>
                      <w:b/>
                      <w:lang w:val="fr-FR"/>
                    </w:rPr>
                    <w:t>Profil4</w:t>
                  </w:r>
                </w:p>
              </w:tc>
            </w:tr>
          </w:tbl>
          <w:p w:rsidR="00790D45" w:rsidRPr="00790D45" w:rsidRDefault="00790D45" w:rsidP="00594525">
            <w:pPr>
              <w:rPr>
                <w:lang w:val="fr-FR"/>
              </w:rPr>
            </w:pPr>
          </w:p>
        </w:tc>
      </w:tr>
    </w:tbl>
    <w:p w:rsidR="00A97C6B" w:rsidRDefault="00A97C6B" w:rsidP="00A97C6B">
      <w:pPr>
        <w:spacing w:line="360" w:lineRule="auto"/>
      </w:pPr>
      <w:bookmarkStart w:id="0" w:name="_GoBack"/>
      <w:bookmarkEnd w:id="0"/>
    </w:p>
    <w:tbl>
      <w:tblPr>
        <w:tblStyle w:val="Grilledutableau1"/>
        <w:tblW w:w="9639" w:type="dxa"/>
        <w:tblInd w:w="108" w:type="dxa"/>
        <w:tblLook w:val="01E0" w:firstRow="1" w:lastRow="1" w:firstColumn="1" w:lastColumn="1" w:noHBand="0" w:noVBand="0"/>
      </w:tblPr>
      <w:tblGrid>
        <w:gridCol w:w="5245"/>
        <w:gridCol w:w="4394"/>
      </w:tblGrid>
      <w:tr w:rsidR="00594525" w:rsidRPr="002317E2" w:rsidTr="00943C4E">
        <w:tc>
          <w:tcPr>
            <w:tcW w:w="9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FF"/>
          </w:tcPr>
          <w:p w:rsidR="00594525" w:rsidRPr="002317E2" w:rsidRDefault="00A97C6B" w:rsidP="00646AE3">
            <w:pPr>
              <w:pStyle w:val="Titre2"/>
              <w:outlineLvl w:val="1"/>
              <w:rPr>
                <w:color w:val="002060"/>
                <w:lang w:val="fr-FR"/>
              </w:rPr>
            </w:pPr>
            <w:r>
              <w:rPr>
                <w:color w:val="002060"/>
                <w:lang w:val="fr-FR"/>
              </w:rPr>
              <w:lastRenderedPageBreak/>
              <w:t xml:space="preserve">Section 2.1 - </w:t>
            </w:r>
            <w:r w:rsidR="00594525">
              <w:rPr>
                <w:color w:val="002060"/>
                <w:lang w:val="fr-FR"/>
              </w:rPr>
              <w:t xml:space="preserve">Autorisation à </w:t>
            </w:r>
            <w:r w:rsidR="00646AE3">
              <w:rPr>
                <w:color w:val="002060"/>
                <w:lang w:val="fr-FR"/>
              </w:rPr>
              <w:t>transférer des fichiers de virements</w:t>
            </w:r>
          </w:p>
        </w:tc>
      </w:tr>
      <w:tr w:rsidR="00594525" w:rsidRPr="0016509A" w:rsidTr="00943C4E">
        <w:trPr>
          <w:trHeight w:val="325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4525" w:rsidRPr="0016509A" w:rsidRDefault="00594525" w:rsidP="00646AE3">
            <w:pPr>
              <w:pStyle w:val="Titresformulaire"/>
              <w:jc w:val="left"/>
              <w:rPr>
                <w:b/>
                <w:lang w:val="fr-FR"/>
              </w:rPr>
            </w:pPr>
            <w:r w:rsidRPr="0016509A">
              <w:rPr>
                <w:b/>
                <w:lang w:val="fr-FR"/>
              </w:rPr>
              <w:t>L’interlocuteur</w:t>
            </w:r>
            <w:r>
              <w:rPr>
                <w:b/>
                <w:lang w:val="fr-FR"/>
              </w:rPr>
              <w:t xml:space="preserve"> est autorisé à </w:t>
            </w:r>
            <w:r w:rsidR="00646AE3">
              <w:rPr>
                <w:b/>
                <w:lang w:val="fr-FR"/>
              </w:rPr>
              <w:t>transférer des fichiers de virements depuis</w:t>
            </w:r>
            <w:r>
              <w:rPr>
                <w:b/>
                <w:lang w:val="fr-FR"/>
              </w:rPr>
              <w:t xml:space="preserve"> tous les comptes mentionnés dans le FORMULAIRE [1]    </w:t>
            </w:r>
            <w:r w:rsidRPr="0016509A">
              <w:rPr>
                <w:b/>
                <w:lang w:val="fr-FR"/>
              </w:rPr>
              <w:t xml:space="preserve"> 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4525" w:rsidRPr="0016509A" w:rsidRDefault="00594525" w:rsidP="00943C4E">
            <w:pPr>
              <w:pStyle w:val="Corps"/>
              <w:jc w:val="center"/>
              <w:rPr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□</w:t>
            </w:r>
            <w:r>
              <w:rPr>
                <w:rFonts w:ascii="Calibri" w:hAnsi="Calibri" w:cs="Calibri"/>
                <w:b/>
                <w:lang w:val="fr-FR"/>
              </w:rPr>
              <w:t xml:space="preserve"> </w:t>
            </w:r>
            <w:r>
              <w:rPr>
                <w:b/>
                <w:lang w:val="fr-FR"/>
              </w:rPr>
              <w:t xml:space="preserve">OUI                         </w:t>
            </w:r>
            <w:r>
              <w:rPr>
                <w:rFonts w:ascii="Arial" w:hAnsi="Arial" w:cs="Arial"/>
                <w:b/>
                <w:lang w:val="fr-FR"/>
              </w:rPr>
              <w:t>□</w:t>
            </w:r>
            <w:r>
              <w:rPr>
                <w:rFonts w:ascii="Calibri" w:hAnsi="Calibri" w:cs="Calibri"/>
                <w:b/>
                <w:lang w:val="fr-FR"/>
              </w:rPr>
              <w:t xml:space="preserve"> </w:t>
            </w:r>
            <w:r>
              <w:rPr>
                <w:b/>
                <w:lang w:val="fr-FR"/>
              </w:rPr>
              <w:t>NON</w:t>
            </w:r>
          </w:p>
        </w:tc>
      </w:tr>
      <w:tr w:rsidR="00594525" w:rsidRPr="00DF6410" w:rsidTr="00943C4E">
        <w:trPr>
          <w:trHeight w:val="679"/>
        </w:trPr>
        <w:tc>
          <w:tcPr>
            <w:tcW w:w="9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4525" w:rsidRPr="00DF6410" w:rsidRDefault="00594525" w:rsidP="002229EA">
            <w:pPr>
              <w:pStyle w:val="Corps"/>
              <w:jc w:val="left"/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</w:pPr>
            <w:r w:rsidRPr="00DF6410"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>Si NON, merci de renseigner les comptes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 xml:space="preserve"> (RIB)</w:t>
            </w:r>
            <w:r w:rsidRPr="00DF6410"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 xml:space="preserve"> </w:t>
            </w:r>
            <w:r w:rsidR="002229EA"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>depuis</w:t>
            </w:r>
            <w:r w:rsidRPr="00DF6410"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 xml:space="preserve"> lesquels l’interlocuteur a une autorisation de </w:t>
            </w:r>
            <w:r w:rsidR="00646AE3"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>transfert de fichiers de virements</w:t>
            </w:r>
          </w:p>
        </w:tc>
      </w:tr>
      <w:tr w:rsidR="00594525" w:rsidRPr="00DA279E" w:rsidTr="00943C4E">
        <w:trPr>
          <w:trHeight w:val="224"/>
        </w:trPr>
        <w:tc>
          <w:tcPr>
            <w:tcW w:w="9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auto"/>
          </w:tcPr>
          <w:p w:rsidR="00594525" w:rsidRPr="00DA279E" w:rsidRDefault="00594525" w:rsidP="00943C4E">
            <w:pPr>
              <w:pStyle w:val="Corps"/>
              <w:rPr>
                <w:b/>
                <w:color w:val="002060"/>
                <w:u w:val="single"/>
                <w:lang w:val="fr-FR"/>
              </w:rPr>
            </w:pPr>
            <w:r w:rsidRPr="00DA279E">
              <w:rPr>
                <w:b/>
                <w:color w:val="002060"/>
                <w:u w:val="single"/>
                <w:lang w:val="fr-FR"/>
              </w:rPr>
              <w:t>Comptes (RIB</w:t>
            </w:r>
            <w:proofErr w:type="gramStart"/>
            <w:r w:rsidRPr="00DA279E">
              <w:rPr>
                <w:b/>
                <w:color w:val="002060"/>
                <w:u w:val="single"/>
                <w:lang w:val="fr-FR"/>
              </w:rPr>
              <w:t>):</w:t>
            </w:r>
            <w:proofErr w:type="gramEnd"/>
          </w:p>
        </w:tc>
      </w:tr>
      <w:tr w:rsidR="00594525" w:rsidRPr="002B51F6" w:rsidTr="00943C4E">
        <w:trPr>
          <w:trHeight w:val="4376"/>
        </w:trPr>
        <w:tc>
          <w:tcPr>
            <w:tcW w:w="963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94525" w:rsidRDefault="00594525" w:rsidP="00943C4E">
            <w:pPr>
              <w:pStyle w:val="Corps"/>
              <w:rPr>
                <w:b/>
                <w:lang w:val="fr-FR"/>
              </w:rPr>
            </w:pPr>
            <w:r>
              <w:rPr>
                <w:b/>
                <w:lang w:val="fr-FR"/>
              </w:rPr>
              <w:t xml:space="preserve">    </w:t>
            </w:r>
          </w:p>
          <w:p w:rsidR="00594525" w:rsidRPr="00692B9F" w:rsidRDefault="00594525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1   :</w:t>
            </w:r>
            <w:r w:rsidRPr="00692B9F">
              <w:rPr>
                <w:lang w:val="fr-FR"/>
              </w:rPr>
              <w:t>-------------------------------------------------------------------------</w:t>
            </w:r>
            <w:r>
              <w:rPr>
                <w:lang w:val="fr-FR"/>
              </w:rPr>
              <w:t>--------------------------------</w:t>
            </w:r>
          </w:p>
          <w:p w:rsidR="00594525" w:rsidRPr="00692B9F" w:rsidRDefault="00594525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2   :</w:t>
            </w:r>
            <w:r w:rsidRPr="00692B9F">
              <w:rPr>
                <w:lang w:val="fr-FR"/>
              </w:rPr>
              <w:t>-----------------------------------------------------------------------------</w:t>
            </w:r>
            <w:r>
              <w:rPr>
                <w:lang w:val="fr-FR"/>
              </w:rPr>
              <w:t>----------------------------</w:t>
            </w:r>
          </w:p>
          <w:p w:rsidR="00594525" w:rsidRPr="00692B9F" w:rsidRDefault="00594525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3   :</w:t>
            </w:r>
            <w:r w:rsidRPr="00692B9F">
              <w:rPr>
                <w:lang w:val="fr-FR"/>
              </w:rPr>
              <w:t>-------------------------------------------------------------------------</w:t>
            </w:r>
            <w:r>
              <w:rPr>
                <w:lang w:val="fr-FR"/>
              </w:rPr>
              <w:t>--------------------------------</w:t>
            </w:r>
          </w:p>
          <w:p w:rsidR="00594525" w:rsidRPr="00692B9F" w:rsidRDefault="00594525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4   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</w:t>
            </w:r>
          </w:p>
          <w:p w:rsidR="00594525" w:rsidRPr="00692B9F" w:rsidRDefault="00594525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5   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</w:t>
            </w:r>
          </w:p>
          <w:p w:rsidR="00594525" w:rsidRPr="00692B9F" w:rsidRDefault="00594525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6   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</w:t>
            </w:r>
          </w:p>
          <w:p w:rsidR="00594525" w:rsidRPr="00692B9F" w:rsidRDefault="00594525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7   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</w:t>
            </w:r>
          </w:p>
          <w:p w:rsidR="00594525" w:rsidRPr="00692B9F" w:rsidRDefault="00594525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8   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</w:t>
            </w:r>
          </w:p>
          <w:p w:rsidR="00594525" w:rsidRPr="00692B9F" w:rsidRDefault="00594525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9   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</w:t>
            </w:r>
          </w:p>
          <w:p w:rsidR="00594525" w:rsidRPr="00692B9F" w:rsidRDefault="00594525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10 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----------------------------</w:t>
            </w:r>
          </w:p>
          <w:p w:rsidR="005347C8" w:rsidRPr="00692B9F" w:rsidRDefault="005347C8" w:rsidP="005347C8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11 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----------------------------</w:t>
            </w:r>
          </w:p>
          <w:p w:rsidR="005347C8" w:rsidRPr="00692B9F" w:rsidRDefault="005347C8" w:rsidP="005347C8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12 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----------------------------</w:t>
            </w:r>
          </w:p>
          <w:p w:rsidR="005347C8" w:rsidRPr="00692B9F" w:rsidRDefault="005347C8" w:rsidP="005347C8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13 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----------------------------</w:t>
            </w:r>
          </w:p>
          <w:p w:rsidR="005347C8" w:rsidRPr="00692B9F" w:rsidRDefault="005347C8" w:rsidP="005347C8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14 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----------------------------</w:t>
            </w:r>
          </w:p>
          <w:p w:rsidR="005347C8" w:rsidRDefault="005347C8" w:rsidP="005347C8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15 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----------------------------</w:t>
            </w:r>
          </w:p>
          <w:p w:rsidR="00594525" w:rsidRPr="002B51F6" w:rsidRDefault="00594525" w:rsidP="00A97C6B">
            <w:pPr>
              <w:pStyle w:val="Corps"/>
              <w:rPr>
                <w:b/>
                <w:lang w:val="fr-FR"/>
              </w:rPr>
            </w:pPr>
          </w:p>
        </w:tc>
      </w:tr>
    </w:tbl>
    <w:p w:rsidR="00A97C6B" w:rsidRDefault="00A97C6B" w:rsidP="00873E2E">
      <w:pPr>
        <w:rPr>
          <w:b/>
          <w:sz w:val="18"/>
          <w:szCs w:val="18"/>
        </w:rPr>
      </w:pPr>
    </w:p>
    <w:p w:rsidR="00873E2E" w:rsidRDefault="00873E2E" w:rsidP="00873E2E">
      <w:pPr>
        <w:rPr>
          <w:b/>
          <w:sz w:val="18"/>
          <w:szCs w:val="18"/>
        </w:rPr>
      </w:pPr>
      <w:r w:rsidRPr="00873E2E">
        <w:rPr>
          <w:b/>
          <w:sz w:val="18"/>
          <w:szCs w:val="18"/>
        </w:rPr>
        <w:t>(**) Code profil</w:t>
      </w:r>
    </w:p>
    <w:p w:rsidR="00BF60B3" w:rsidRDefault="00BF60B3" w:rsidP="00873E2E">
      <w:pPr>
        <w:rPr>
          <w:b/>
          <w:sz w:val="18"/>
          <w:szCs w:val="18"/>
          <w:u w:val="single"/>
        </w:rPr>
      </w:pPr>
    </w:p>
    <w:p w:rsidR="00873E2E" w:rsidRPr="00BF60B3" w:rsidRDefault="00BF60B3" w:rsidP="00873E2E">
      <w:pPr>
        <w:rPr>
          <w:sz w:val="14"/>
          <w:szCs w:val="14"/>
        </w:rPr>
      </w:pPr>
      <w:r>
        <w:rPr>
          <w:b/>
          <w:sz w:val="18"/>
          <w:szCs w:val="18"/>
          <w:u w:val="single"/>
        </w:rPr>
        <w:t xml:space="preserve">Profil 0 : </w:t>
      </w:r>
      <w:r w:rsidRPr="00BF60B3">
        <w:rPr>
          <w:sz w:val="18"/>
          <w:szCs w:val="18"/>
        </w:rPr>
        <w:t>Consultation seulement.</w:t>
      </w:r>
    </w:p>
    <w:p w:rsidR="00BF60B3" w:rsidRDefault="00BF60B3" w:rsidP="00873E2E">
      <w:pPr>
        <w:rPr>
          <w:b/>
          <w:sz w:val="18"/>
          <w:szCs w:val="18"/>
          <w:u w:val="single"/>
        </w:rPr>
      </w:pPr>
    </w:p>
    <w:p w:rsidR="00873E2E" w:rsidRPr="002229EA" w:rsidRDefault="00873E2E" w:rsidP="00873E2E">
      <w:pPr>
        <w:rPr>
          <w:bCs/>
          <w:sz w:val="18"/>
          <w:szCs w:val="18"/>
        </w:rPr>
      </w:pPr>
      <w:r w:rsidRPr="002229EA">
        <w:rPr>
          <w:b/>
          <w:sz w:val="18"/>
          <w:szCs w:val="18"/>
          <w:u w:val="single"/>
        </w:rPr>
        <w:t>Profil 1 (dépôt fichier seulement)</w:t>
      </w:r>
      <w:r>
        <w:rPr>
          <w:b/>
          <w:sz w:val="18"/>
          <w:szCs w:val="18"/>
        </w:rPr>
        <w:t> </w:t>
      </w:r>
      <w:r w:rsidRPr="002229EA">
        <w:rPr>
          <w:bCs/>
          <w:sz w:val="18"/>
          <w:szCs w:val="18"/>
        </w:rPr>
        <w:t xml:space="preserve">: l’interlocuteur est autorisé uniquement à déposer (uploader puis envoyer) le fichier sur site. </w:t>
      </w:r>
    </w:p>
    <w:p w:rsidR="00873E2E" w:rsidRDefault="00873E2E" w:rsidP="00873E2E">
      <w:pPr>
        <w:rPr>
          <w:b/>
          <w:sz w:val="18"/>
          <w:szCs w:val="18"/>
        </w:rPr>
      </w:pPr>
    </w:p>
    <w:p w:rsidR="00873E2E" w:rsidRDefault="00873E2E" w:rsidP="00873E2E">
      <w:pPr>
        <w:rPr>
          <w:b/>
          <w:sz w:val="18"/>
          <w:szCs w:val="18"/>
        </w:rPr>
      </w:pPr>
      <w:r w:rsidRPr="002229EA">
        <w:rPr>
          <w:b/>
          <w:sz w:val="18"/>
          <w:szCs w:val="18"/>
          <w:u w:val="single"/>
        </w:rPr>
        <w:t>Profil 2 (signataire unique</w:t>
      </w:r>
      <w:r>
        <w:rPr>
          <w:b/>
          <w:sz w:val="18"/>
          <w:szCs w:val="18"/>
        </w:rPr>
        <w:t xml:space="preserve">) : </w:t>
      </w:r>
      <w:r w:rsidRPr="002229EA">
        <w:rPr>
          <w:bCs/>
          <w:sz w:val="18"/>
          <w:szCs w:val="18"/>
        </w:rPr>
        <w:t>l’interlocuteur est seul autorisé à envoyer le fichier et à le signer.</w:t>
      </w:r>
    </w:p>
    <w:p w:rsidR="00873E2E" w:rsidRDefault="00873E2E" w:rsidP="00873E2E">
      <w:pPr>
        <w:rPr>
          <w:b/>
          <w:sz w:val="18"/>
          <w:szCs w:val="18"/>
        </w:rPr>
      </w:pPr>
    </w:p>
    <w:p w:rsidR="00873E2E" w:rsidRPr="002229EA" w:rsidRDefault="00873E2E" w:rsidP="00873E2E">
      <w:pPr>
        <w:rPr>
          <w:bCs/>
          <w:sz w:val="18"/>
          <w:szCs w:val="18"/>
        </w:rPr>
      </w:pPr>
      <w:r w:rsidRPr="002229EA">
        <w:rPr>
          <w:b/>
          <w:sz w:val="18"/>
          <w:szCs w:val="18"/>
          <w:u w:val="single"/>
        </w:rPr>
        <w:t>Profil 3 (1</w:t>
      </w:r>
      <w:r w:rsidRPr="002229EA">
        <w:rPr>
          <w:b/>
          <w:sz w:val="18"/>
          <w:szCs w:val="18"/>
          <w:u w:val="single"/>
          <w:vertAlign w:val="superscript"/>
        </w:rPr>
        <w:t>er</w:t>
      </w:r>
      <w:r w:rsidRPr="002229EA">
        <w:rPr>
          <w:b/>
          <w:sz w:val="18"/>
          <w:szCs w:val="18"/>
          <w:u w:val="single"/>
        </w:rPr>
        <w:t xml:space="preserve"> signataire)</w:t>
      </w:r>
      <w:r>
        <w:rPr>
          <w:b/>
          <w:sz w:val="18"/>
          <w:szCs w:val="18"/>
        </w:rPr>
        <w:t xml:space="preserve"> : </w:t>
      </w:r>
      <w:r w:rsidRPr="002229EA">
        <w:rPr>
          <w:bCs/>
          <w:sz w:val="18"/>
          <w:szCs w:val="18"/>
        </w:rPr>
        <w:t>l’interlocuteur est autorisé à apposer uniquement une 1</w:t>
      </w:r>
      <w:r w:rsidRPr="002229EA">
        <w:rPr>
          <w:bCs/>
          <w:sz w:val="18"/>
          <w:szCs w:val="18"/>
          <w:vertAlign w:val="superscript"/>
        </w:rPr>
        <w:t>ère</w:t>
      </w:r>
      <w:r w:rsidRPr="002229EA">
        <w:rPr>
          <w:bCs/>
          <w:sz w:val="18"/>
          <w:szCs w:val="18"/>
        </w:rPr>
        <w:t xml:space="preserve"> signature.</w:t>
      </w:r>
    </w:p>
    <w:p w:rsidR="00873E2E" w:rsidRDefault="00873E2E" w:rsidP="00873E2E">
      <w:pPr>
        <w:rPr>
          <w:b/>
          <w:sz w:val="18"/>
          <w:szCs w:val="18"/>
        </w:rPr>
      </w:pPr>
    </w:p>
    <w:p w:rsidR="00873E2E" w:rsidRPr="002229EA" w:rsidRDefault="00873E2E" w:rsidP="00873E2E">
      <w:pPr>
        <w:rPr>
          <w:bCs/>
          <w:sz w:val="18"/>
          <w:szCs w:val="18"/>
        </w:rPr>
      </w:pPr>
      <w:r w:rsidRPr="002229EA">
        <w:rPr>
          <w:b/>
          <w:sz w:val="18"/>
          <w:szCs w:val="18"/>
          <w:u w:val="single"/>
        </w:rPr>
        <w:t>Profil 4 (2</w:t>
      </w:r>
      <w:r w:rsidRPr="002229EA">
        <w:rPr>
          <w:b/>
          <w:sz w:val="18"/>
          <w:szCs w:val="18"/>
          <w:u w:val="single"/>
          <w:vertAlign w:val="superscript"/>
        </w:rPr>
        <w:t>ème</w:t>
      </w:r>
      <w:r w:rsidRPr="002229EA">
        <w:rPr>
          <w:b/>
          <w:sz w:val="18"/>
          <w:szCs w:val="18"/>
          <w:u w:val="single"/>
        </w:rPr>
        <w:t xml:space="preserve"> signataire)</w:t>
      </w:r>
      <w:r>
        <w:rPr>
          <w:b/>
          <w:sz w:val="18"/>
          <w:szCs w:val="18"/>
        </w:rPr>
        <w:t xml:space="preserve"> : </w:t>
      </w:r>
      <w:r w:rsidRPr="002229EA">
        <w:rPr>
          <w:bCs/>
          <w:sz w:val="18"/>
          <w:szCs w:val="18"/>
        </w:rPr>
        <w:t>l’interlocuteur est autorisé à apposer uniquement une 2</w:t>
      </w:r>
      <w:r w:rsidRPr="002229EA">
        <w:rPr>
          <w:bCs/>
          <w:sz w:val="18"/>
          <w:szCs w:val="18"/>
          <w:vertAlign w:val="superscript"/>
        </w:rPr>
        <w:t>ème</w:t>
      </w:r>
      <w:r w:rsidRPr="002229EA">
        <w:rPr>
          <w:bCs/>
          <w:sz w:val="18"/>
          <w:szCs w:val="18"/>
        </w:rPr>
        <w:t xml:space="preserve"> signature</w:t>
      </w:r>
      <w:r>
        <w:rPr>
          <w:bCs/>
          <w:sz w:val="18"/>
          <w:szCs w:val="18"/>
        </w:rPr>
        <w:t>.</w:t>
      </w:r>
    </w:p>
    <w:p w:rsidR="00DF6410" w:rsidRDefault="00DF6410"/>
    <w:p w:rsidR="00DF6410" w:rsidRDefault="00DF6410"/>
    <w:p w:rsidR="005347C8" w:rsidRDefault="005347C8"/>
    <w:p w:rsidR="005347C8" w:rsidRDefault="005347C8"/>
    <w:tbl>
      <w:tblPr>
        <w:tblStyle w:val="Grilledutableau1"/>
        <w:tblW w:w="9639" w:type="dxa"/>
        <w:tblInd w:w="108" w:type="dxa"/>
        <w:tblLook w:val="01E0" w:firstRow="1" w:lastRow="1" w:firstColumn="1" w:lastColumn="1" w:noHBand="0" w:noVBand="0"/>
      </w:tblPr>
      <w:tblGrid>
        <w:gridCol w:w="5245"/>
        <w:gridCol w:w="4394"/>
      </w:tblGrid>
      <w:tr w:rsidR="002229EA" w:rsidRPr="002317E2" w:rsidTr="00943C4E">
        <w:tc>
          <w:tcPr>
            <w:tcW w:w="9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FF"/>
          </w:tcPr>
          <w:p w:rsidR="002229EA" w:rsidRPr="002317E2" w:rsidRDefault="00A97C6B" w:rsidP="00943C4E">
            <w:pPr>
              <w:pStyle w:val="Titre2"/>
              <w:outlineLvl w:val="1"/>
              <w:rPr>
                <w:color w:val="002060"/>
                <w:lang w:val="fr-FR"/>
              </w:rPr>
            </w:pPr>
            <w:r>
              <w:rPr>
                <w:color w:val="002060"/>
                <w:lang w:val="fr-FR"/>
              </w:rPr>
              <w:lastRenderedPageBreak/>
              <w:t xml:space="preserve">Section 2.2 - </w:t>
            </w:r>
            <w:r w:rsidR="002229EA">
              <w:rPr>
                <w:color w:val="002060"/>
                <w:lang w:val="fr-FR"/>
              </w:rPr>
              <w:t xml:space="preserve">Autorisation à transférer des fichiers </w:t>
            </w:r>
            <w:r w:rsidR="0021716A">
              <w:rPr>
                <w:color w:val="002060"/>
                <w:lang w:val="fr-FR"/>
              </w:rPr>
              <w:t>virements unitaire et bénéficiaire</w:t>
            </w:r>
          </w:p>
        </w:tc>
      </w:tr>
      <w:tr w:rsidR="002229EA" w:rsidRPr="0016509A" w:rsidTr="00943C4E">
        <w:trPr>
          <w:trHeight w:val="325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29EA" w:rsidRPr="0016509A" w:rsidRDefault="002229EA" w:rsidP="002229EA">
            <w:pPr>
              <w:pStyle w:val="Titresformulaire"/>
              <w:jc w:val="left"/>
              <w:rPr>
                <w:b/>
                <w:lang w:val="fr-FR"/>
              </w:rPr>
            </w:pPr>
            <w:r w:rsidRPr="0016509A">
              <w:rPr>
                <w:b/>
                <w:lang w:val="fr-FR"/>
              </w:rPr>
              <w:t>L’interlocuteur</w:t>
            </w:r>
            <w:r>
              <w:rPr>
                <w:b/>
                <w:lang w:val="fr-FR"/>
              </w:rPr>
              <w:t xml:space="preserve"> est autorisé à transfé</w:t>
            </w:r>
            <w:r w:rsidR="0021716A">
              <w:rPr>
                <w:b/>
                <w:lang w:val="fr-FR"/>
              </w:rPr>
              <w:t>rer des fichiers de virements unitaires et bénéficiaires depuis</w:t>
            </w:r>
            <w:r>
              <w:rPr>
                <w:b/>
                <w:lang w:val="fr-FR"/>
              </w:rPr>
              <w:t xml:space="preserve"> tous les comptes mentionnés dans le FORMULAIRE [1]    </w:t>
            </w:r>
            <w:r w:rsidRPr="0016509A">
              <w:rPr>
                <w:b/>
                <w:lang w:val="fr-FR"/>
              </w:rPr>
              <w:t xml:space="preserve"> 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29EA" w:rsidRPr="0016509A" w:rsidRDefault="002229EA" w:rsidP="00943C4E">
            <w:pPr>
              <w:pStyle w:val="Corps"/>
              <w:jc w:val="center"/>
              <w:rPr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□</w:t>
            </w:r>
            <w:r>
              <w:rPr>
                <w:rFonts w:ascii="Calibri" w:hAnsi="Calibri" w:cs="Calibri"/>
                <w:b/>
                <w:lang w:val="fr-FR"/>
              </w:rPr>
              <w:t xml:space="preserve"> </w:t>
            </w:r>
            <w:r>
              <w:rPr>
                <w:b/>
                <w:lang w:val="fr-FR"/>
              </w:rPr>
              <w:t xml:space="preserve">OUI                         </w:t>
            </w:r>
            <w:r>
              <w:rPr>
                <w:rFonts w:ascii="Arial" w:hAnsi="Arial" w:cs="Arial"/>
                <w:b/>
                <w:lang w:val="fr-FR"/>
              </w:rPr>
              <w:t>□</w:t>
            </w:r>
            <w:r>
              <w:rPr>
                <w:rFonts w:ascii="Calibri" w:hAnsi="Calibri" w:cs="Calibri"/>
                <w:b/>
                <w:lang w:val="fr-FR"/>
              </w:rPr>
              <w:t xml:space="preserve"> </w:t>
            </w:r>
            <w:r>
              <w:rPr>
                <w:b/>
                <w:lang w:val="fr-FR"/>
              </w:rPr>
              <w:t>NON</w:t>
            </w:r>
          </w:p>
        </w:tc>
      </w:tr>
      <w:tr w:rsidR="002229EA" w:rsidRPr="00DF6410" w:rsidTr="00943C4E">
        <w:trPr>
          <w:trHeight w:val="679"/>
        </w:trPr>
        <w:tc>
          <w:tcPr>
            <w:tcW w:w="9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29EA" w:rsidRPr="00DF6410" w:rsidRDefault="002229EA" w:rsidP="002229EA">
            <w:pPr>
              <w:pStyle w:val="Corps"/>
              <w:jc w:val="left"/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</w:pPr>
            <w:r w:rsidRPr="00DF6410"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>Si NON, merci de renseigner les comptes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 xml:space="preserve"> (RIB)</w:t>
            </w:r>
            <w:r w:rsidRPr="00DF6410"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>depuis</w:t>
            </w:r>
            <w:r w:rsidRPr="00DF6410"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 xml:space="preserve"> lesquels l’interlocuteur a une autorisation de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 xml:space="preserve">transfert de fichiers de </w:t>
            </w:r>
            <w:r w:rsidR="001F27CB"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>prélèvements</w:t>
            </w:r>
          </w:p>
        </w:tc>
      </w:tr>
      <w:tr w:rsidR="002229EA" w:rsidRPr="00DA279E" w:rsidTr="00943C4E">
        <w:trPr>
          <w:trHeight w:val="224"/>
        </w:trPr>
        <w:tc>
          <w:tcPr>
            <w:tcW w:w="9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auto"/>
          </w:tcPr>
          <w:p w:rsidR="002229EA" w:rsidRPr="00DA279E" w:rsidRDefault="002229EA" w:rsidP="00943C4E">
            <w:pPr>
              <w:pStyle w:val="Corps"/>
              <w:rPr>
                <w:b/>
                <w:color w:val="002060"/>
                <w:u w:val="single"/>
                <w:lang w:val="fr-FR"/>
              </w:rPr>
            </w:pPr>
            <w:r w:rsidRPr="00DA279E">
              <w:rPr>
                <w:b/>
                <w:color w:val="002060"/>
                <w:u w:val="single"/>
                <w:lang w:val="fr-FR"/>
              </w:rPr>
              <w:t>Comptes (RIB</w:t>
            </w:r>
            <w:proofErr w:type="gramStart"/>
            <w:r w:rsidRPr="00DA279E">
              <w:rPr>
                <w:b/>
                <w:color w:val="002060"/>
                <w:u w:val="single"/>
                <w:lang w:val="fr-FR"/>
              </w:rPr>
              <w:t>):</w:t>
            </w:r>
            <w:proofErr w:type="gramEnd"/>
          </w:p>
        </w:tc>
      </w:tr>
      <w:tr w:rsidR="002229EA" w:rsidRPr="002B51F6" w:rsidTr="00943C4E">
        <w:trPr>
          <w:trHeight w:val="4376"/>
        </w:trPr>
        <w:tc>
          <w:tcPr>
            <w:tcW w:w="963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229EA" w:rsidRDefault="002229EA" w:rsidP="00943C4E">
            <w:pPr>
              <w:pStyle w:val="Corps"/>
              <w:rPr>
                <w:b/>
                <w:lang w:val="fr-FR"/>
              </w:rPr>
            </w:pPr>
            <w:r>
              <w:rPr>
                <w:b/>
                <w:lang w:val="fr-FR"/>
              </w:rPr>
              <w:t xml:space="preserve">    </w:t>
            </w:r>
          </w:p>
          <w:p w:rsidR="002229EA" w:rsidRPr="00692B9F" w:rsidRDefault="002229EA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1   :</w:t>
            </w:r>
            <w:r w:rsidRPr="00692B9F">
              <w:rPr>
                <w:lang w:val="fr-FR"/>
              </w:rPr>
              <w:t>-------------------------------------------------------------------------</w:t>
            </w:r>
            <w:r>
              <w:rPr>
                <w:lang w:val="fr-FR"/>
              </w:rPr>
              <w:t>--------------------------------</w:t>
            </w:r>
          </w:p>
          <w:p w:rsidR="002229EA" w:rsidRPr="00692B9F" w:rsidRDefault="002229EA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2   :</w:t>
            </w:r>
            <w:r w:rsidRPr="00692B9F">
              <w:rPr>
                <w:lang w:val="fr-FR"/>
              </w:rPr>
              <w:t>-----------------------------------------------------------------------------</w:t>
            </w:r>
            <w:r>
              <w:rPr>
                <w:lang w:val="fr-FR"/>
              </w:rPr>
              <w:t>----------------------------</w:t>
            </w:r>
          </w:p>
          <w:p w:rsidR="002229EA" w:rsidRPr="00692B9F" w:rsidRDefault="002229EA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3   :</w:t>
            </w:r>
            <w:r w:rsidRPr="00692B9F">
              <w:rPr>
                <w:lang w:val="fr-FR"/>
              </w:rPr>
              <w:t>-------------------------------------------------------------------------</w:t>
            </w:r>
            <w:r>
              <w:rPr>
                <w:lang w:val="fr-FR"/>
              </w:rPr>
              <w:t>--------------------------------</w:t>
            </w:r>
          </w:p>
          <w:p w:rsidR="002229EA" w:rsidRPr="00692B9F" w:rsidRDefault="002229EA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4   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</w:t>
            </w:r>
          </w:p>
          <w:p w:rsidR="002229EA" w:rsidRPr="00692B9F" w:rsidRDefault="002229EA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5   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</w:t>
            </w:r>
          </w:p>
          <w:p w:rsidR="002229EA" w:rsidRPr="00692B9F" w:rsidRDefault="002229EA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6   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</w:t>
            </w:r>
          </w:p>
          <w:p w:rsidR="002229EA" w:rsidRPr="00692B9F" w:rsidRDefault="002229EA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7   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</w:t>
            </w:r>
          </w:p>
          <w:p w:rsidR="002229EA" w:rsidRPr="00692B9F" w:rsidRDefault="002229EA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8   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</w:t>
            </w:r>
          </w:p>
          <w:p w:rsidR="002229EA" w:rsidRPr="00692B9F" w:rsidRDefault="002229EA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9   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</w:t>
            </w:r>
          </w:p>
          <w:p w:rsidR="002229EA" w:rsidRPr="00692B9F" w:rsidRDefault="002229EA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10 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----------------------------</w:t>
            </w:r>
          </w:p>
          <w:p w:rsidR="002229EA" w:rsidRPr="00692B9F" w:rsidRDefault="002229EA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11 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----------------------------</w:t>
            </w:r>
          </w:p>
          <w:p w:rsidR="002229EA" w:rsidRPr="00692B9F" w:rsidRDefault="002229EA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12 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----------------------------</w:t>
            </w:r>
          </w:p>
          <w:p w:rsidR="002229EA" w:rsidRPr="00692B9F" w:rsidRDefault="002229EA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13 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----------------------------</w:t>
            </w:r>
          </w:p>
          <w:p w:rsidR="002229EA" w:rsidRPr="00692B9F" w:rsidRDefault="002229EA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14 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----------------------------</w:t>
            </w:r>
          </w:p>
          <w:p w:rsidR="002229EA" w:rsidRDefault="002229EA" w:rsidP="00943C4E">
            <w:pPr>
              <w:pStyle w:val="Corps"/>
              <w:rPr>
                <w:lang w:val="fr-FR"/>
              </w:rPr>
            </w:pPr>
            <w:r w:rsidRPr="00692B9F">
              <w:rPr>
                <w:lang w:val="fr-FR"/>
              </w:rPr>
              <w:t xml:space="preserve">  </w:t>
            </w:r>
            <w:r w:rsidRPr="00692B9F">
              <w:rPr>
                <w:sz w:val="32"/>
                <w:szCs w:val="32"/>
                <w:vertAlign w:val="superscript"/>
                <w:lang w:val="fr-FR"/>
              </w:rPr>
              <w:t>RIB 15 :</w:t>
            </w:r>
            <w:r w:rsidRPr="00692B9F">
              <w:rPr>
                <w:lang w:val="fr-FR"/>
              </w:rPr>
              <w:t>------------------------------------------------------------------------------</w:t>
            </w:r>
            <w:r>
              <w:rPr>
                <w:lang w:val="fr-FR"/>
              </w:rPr>
              <w:t>----------------------------</w:t>
            </w:r>
          </w:p>
          <w:p w:rsidR="002229EA" w:rsidRPr="002B51F6" w:rsidRDefault="002229EA" w:rsidP="00943C4E">
            <w:pPr>
              <w:pStyle w:val="Corps"/>
              <w:rPr>
                <w:b/>
                <w:lang w:val="fr-FR"/>
              </w:rPr>
            </w:pPr>
          </w:p>
        </w:tc>
      </w:tr>
    </w:tbl>
    <w:p w:rsidR="000731E3" w:rsidRDefault="000731E3" w:rsidP="000A19A9"/>
    <w:p w:rsidR="000731E3" w:rsidRDefault="000731E3" w:rsidP="000A19A9"/>
    <w:p w:rsidR="00646AE3" w:rsidRDefault="00646AE3" w:rsidP="000A19A9">
      <w:pPr>
        <w:rPr>
          <w:b/>
          <w:sz w:val="18"/>
          <w:szCs w:val="18"/>
        </w:rPr>
      </w:pPr>
    </w:p>
    <w:p w:rsidR="00280CF9" w:rsidRPr="0076486F" w:rsidRDefault="00280CF9" w:rsidP="000A19A9">
      <w:pPr>
        <w:rPr>
          <w:sz w:val="18"/>
          <w:szCs w:val="18"/>
        </w:rPr>
      </w:pPr>
    </w:p>
    <w:p w:rsidR="00C8502B" w:rsidRDefault="00C8502B" w:rsidP="00C8502B">
      <w:r>
        <w:t xml:space="preserve">                                                                           Fait à </w:t>
      </w:r>
      <w:proofErr w:type="gramStart"/>
      <w:r w:rsidR="00F4018C">
        <w:t>……………………,</w:t>
      </w:r>
      <w:proofErr w:type="gramEnd"/>
      <w:r>
        <w:t xml:space="preserve"> le ……………………</w:t>
      </w:r>
      <w:r>
        <w:tab/>
      </w:r>
      <w:r>
        <w:tab/>
      </w:r>
    </w:p>
    <w:p w:rsidR="00C8502B" w:rsidRDefault="00C8502B" w:rsidP="00C8502B"/>
    <w:p w:rsidR="00C8502B" w:rsidRDefault="00C8502B" w:rsidP="00C8502B">
      <w:r>
        <w:t>Cachet et Signature Client avec Mention « Lu et Approuvé »</w:t>
      </w:r>
    </w:p>
    <w:p w:rsidR="000731E3" w:rsidRDefault="000731E3" w:rsidP="000A19A9"/>
    <w:p w:rsidR="00A97C6B" w:rsidRDefault="00A97C6B" w:rsidP="000A19A9"/>
    <w:p w:rsidR="000731E3" w:rsidRDefault="000731E3" w:rsidP="000A19A9"/>
    <w:p w:rsidR="000731E3" w:rsidRDefault="000731E3" w:rsidP="000A19A9"/>
    <w:p w:rsidR="000731E3" w:rsidRDefault="000731E3" w:rsidP="000A19A9"/>
    <w:p w:rsidR="000731E3" w:rsidRDefault="000731E3" w:rsidP="000A19A9"/>
    <w:p w:rsidR="000731E3" w:rsidRDefault="000731E3" w:rsidP="000A19A9"/>
    <w:p w:rsidR="000731E3" w:rsidRDefault="000731E3" w:rsidP="000A19A9"/>
    <w:p w:rsidR="000731E3" w:rsidRDefault="000731E3" w:rsidP="000A19A9"/>
    <w:p w:rsidR="000731E3" w:rsidRDefault="000731E3" w:rsidP="000A19A9"/>
    <w:sectPr w:rsidR="000731E3" w:rsidSect="00F741D2">
      <w:headerReference w:type="default" r:id="rId10"/>
      <w:footerReference w:type="default" r:id="rId11"/>
      <w:pgSz w:w="11907" w:h="16839"/>
      <w:pgMar w:top="1008" w:right="1440" w:bottom="1008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72E8" w:rsidRPr="009C276E" w:rsidRDefault="004272E8" w:rsidP="00545D83">
      <w:pPr>
        <w:pStyle w:val="Corps"/>
        <w:rPr>
          <w:sz w:val="20"/>
          <w:szCs w:val="20"/>
          <w:lang w:bidi="ar-SA"/>
        </w:rPr>
      </w:pPr>
      <w:r>
        <w:separator/>
      </w:r>
    </w:p>
  </w:endnote>
  <w:endnote w:type="continuationSeparator" w:id="0">
    <w:p w:rsidR="004272E8" w:rsidRPr="009C276E" w:rsidRDefault="004272E8" w:rsidP="00545D83">
      <w:pPr>
        <w:pStyle w:val="Corps"/>
        <w:rPr>
          <w:sz w:val="20"/>
          <w:szCs w:val="20"/>
          <w:lang w:bidi="ar-S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7C6B" w:rsidRPr="00FA0512" w:rsidRDefault="00A97C6B" w:rsidP="00A97C6B">
    <w:pPr>
      <w:pStyle w:val="Pieddepage"/>
      <w:rPr>
        <w:color w:val="17365D" w:themeColor="text2" w:themeShade="BF"/>
        <w:lang w:val="en-US"/>
      </w:rPr>
    </w:pPr>
    <w:proofErr w:type="gramStart"/>
    <w:r w:rsidRPr="00FA0512">
      <w:rPr>
        <w:color w:val="17365D" w:themeColor="text2" w:themeShade="BF"/>
      </w:rPr>
      <w:t>BEA  -</w:t>
    </w:r>
    <w:proofErr w:type="gramEnd"/>
    <w:r w:rsidRPr="00FA0512">
      <w:rPr>
        <w:color w:val="17365D" w:themeColor="text2" w:themeShade="BF"/>
      </w:rPr>
      <w:t xml:space="preserve">  EDI           </w:t>
    </w:r>
    <w:r w:rsidRPr="00FA0512">
      <w:rPr>
        <w:color w:val="17365D" w:themeColor="text2" w:themeShade="BF"/>
        <w:lang w:val="en-US"/>
      </w:rPr>
      <w:t xml:space="preserve">                                 </w:t>
    </w:r>
    <w:r w:rsidR="00A35A09" w:rsidRPr="00FA0512">
      <w:rPr>
        <w:color w:val="17365D" w:themeColor="text2" w:themeShade="BF"/>
      </w:rPr>
      <w:fldChar w:fldCharType="begin"/>
    </w:r>
    <w:r w:rsidRPr="00FA0512">
      <w:rPr>
        <w:color w:val="17365D" w:themeColor="text2" w:themeShade="BF"/>
      </w:rPr>
      <w:instrText xml:space="preserve"> DATE \@ "dd/MM/yyyy" </w:instrText>
    </w:r>
    <w:r w:rsidR="00A35A09" w:rsidRPr="00FA0512">
      <w:rPr>
        <w:color w:val="17365D" w:themeColor="text2" w:themeShade="BF"/>
      </w:rPr>
      <w:fldChar w:fldCharType="separate"/>
    </w:r>
    <w:r w:rsidR="00A41F7E">
      <w:rPr>
        <w:noProof/>
        <w:color w:val="17365D" w:themeColor="text2" w:themeShade="BF"/>
      </w:rPr>
      <w:t>07/04/2021</w:t>
    </w:r>
    <w:r w:rsidR="00A35A09" w:rsidRPr="00FA0512">
      <w:rPr>
        <w:color w:val="17365D" w:themeColor="text2" w:themeShade="BF"/>
      </w:rPr>
      <w:fldChar w:fldCharType="end"/>
    </w:r>
    <w:r w:rsidRPr="00FA0512">
      <w:rPr>
        <w:color w:val="17365D" w:themeColor="text2" w:themeShade="BF"/>
        <w:lang w:val="en-US"/>
      </w:rPr>
      <w:t xml:space="preserve">                </w:t>
    </w:r>
    <w:r w:rsidRPr="00FA0512">
      <w:rPr>
        <w:color w:val="17365D" w:themeColor="text2" w:themeShade="BF"/>
        <w:lang w:val="en-US"/>
      </w:rPr>
      <w:tab/>
      <w:t xml:space="preserve">    Page </w:t>
    </w:r>
    <w:r w:rsidR="00A35A09" w:rsidRPr="00FA0512">
      <w:rPr>
        <w:rStyle w:val="Numrodepage"/>
        <w:color w:val="17365D" w:themeColor="text2" w:themeShade="BF"/>
      </w:rPr>
      <w:fldChar w:fldCharType="begin"/>
    </w:r>
    <w:r w:rsidRPr="00FA0512">
      <w:rPr>
        <w:rStyle w:val="Numrodepage"/>
        <w:color w:val="17365D" w:themeColor="text2" w:themeShade="BF"/>
        <w:lang w:val="en-US"/>
      </w:rPr>
      <w:instrText xml:space="preserve"> PAGE </w:instrText>
    </w:r>
    <w:r w:rsidR="00A35A09" w:rsidRPr="00FA0512">
      <w:rPr>
        <w:rStyle w:val="Numrodepage"/>
        <w:color w:val="17365D" w:themeColor="text2" w:themeShade="BF"/>
      </w:rPr>
      <w:fldChar w:fldCharType="separate"/>
    </w:r>
    <w:r w:rsidR="00D05DA9">
      <w:rPr>
        <w:rStyle w:val="Numrodepage"/>
        <w:noProof/>
        <w:color w:val="17365D" w:themeColor="text2" w:themeShade="BF"/>
        <w:lang w:val="en-US"/>
      </w:rPr>
      <w:t>2</w:t>
    </w:r>
    <w:r w:rsidR="00A35A09" w:rsidRPr="00FA0512">
      <w:rPr>
        <w:rStyle w:val="Numrodepage"/>
        <w:color w:val="17365D" w:themeColor="text2" w:themeShade="BF"/>
      </w:rPr>
      <w:fldChar w:fldCharType="end"/>
    </w:r>
    <w:r w:rsidRPr="00FA0512">
      <w:rPr>
        <w:rStyle w:val="Numrodepage"/>
        <w:color w:val="17365D" w:themeColor="text2" w:themeShade="BF"/>
        <w:lang w:val="en-US"/>
      </w:rPr>
      <w:t>/</w:t>
    </w:r>
    <w:r w:rsidR="00A35A09" w:rsidRPr="00FA0512">
      <w:rPr>
        <w:rStyle w:val="Numrodepage"/>
        <w:color w:val="17365D" w:themeColor="text2" w:themeShade="BF"/>
      </w:rPr>
      <w:fldChar w:fldCharType="begin"/>
    </w:r>
    <w:r w:rsidRPr="00FA0512">
      <w:rPr>
        <w:rStyle w:val="Numrodepage"/>
        <w:color w:val="17365D" w:themeColor="text2" w:themeShade="BF"/>
        <w:lang w:val="en-US"/>
      </w:rPr>
      <w:instrText xml:space="preserve"> NUMPAGES </w:instrText>
    </w:r>
    <w:r w:rsidR="00A35A09" w:rsidRPr="00FA0512">
      <w:rPr>
        <w:rStyle w:val="Numrodepage"/>
        <w:color w:val="17365D" w:themeColor="text2" w:themeShade="BF"/>
      </w:rPr>
      <w:fldChar w:fldCharType="separate"/>
    </w:r>
    <w:r w:rsidR="00D05DA9">
      <w:rPr>
        <w:rStyle w:val="Numrodepage"/>
        <w:noProof/>
        <w:color w:val="17365D" w:themeColor="text2" w:themeShade="BF"/>
        <w:lang w:val="en-US"/>
      </w:rPr>
      <w:t>4</w:t>
    </w:r>
    <w:r w:rsidR="00A35A09" w:rsidRPr="00FA0512">
      <w:rPr>
        <w:rStyle w:val="Numrodepage"/>
        <w:color w:val="17365D" w:themeColor="text2" w:themeShade="BF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72E8" w:rsidRPr="009C276E" w:rsidRDefault="004272E8" w:rsidP="00545D83">
      <w:pPr>
        <w:pStyle w:val="Corps"/>
        <w:rPr>
          <w:sz w:val="20"/>
          <w:szCs w:val="20"/>
          <w:lang w:bidi="ar-SA"/>
        </w:rPr>
      </w:pPr>
      <w:r>
        <w:separator/>
      </w:r>
    </w:p>
  </w:footnote>
  <w:footnote w:type="continuationSeparator" w:id="0">
    <w:p w:rsidR="004272E8" w:rsidRPr="009C276E" w:rsidRDefault="004272E8" w:rsidP="00545D83">
      <w:pPr>
        <w:pStyle w:val="Corps"/>
        <w:rPr>
          <w:sz w:val="20"/>
          <w:szCs w:val="20"/>
          <w:lang w:bidi="ar-S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2DF6" w:rsidRDefault="00FA0512">
    <w:pPr>
      <w:pStyle w:val="En-tte"/>
    </w:pPr>
    <w:r>
      <w:t xml:space="preserve">     </w:t>
    </w:r>
  </w:p>
  <w:p w:rsidR="00545D83" w:rsidRPr="00E66C73" w:rsidRDefault="00842DF6">
    <w:pPr>
      <w:pStyle w:val="En-tte"/>
      <w:rPr>
        <w:b/>
        <w:i/>
      </w:rPr>
    </w:pPr>
    <w:r>
      <w:t xml:space="preserve">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603C3"/>
    <w:multiLevelType w:val="hybridMultilevel"/>
    <w:tmpl w:val="FD2AF3A2"/>
    <w:lvl w:ilvl="0" w:tplc="040C000D">
      <w:start w:val="1"/>
      <w:numFmt w:val="bullet"/>
      <w:lvlText w:val=""/>
      <w:lvlJc w:val="left"/>
      <w:pPr>
        <w:ind w:left="79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>
    <w:nsid w:val="301672A9"/>
    <w:multiLevelType w:val="hybridMultilevel"/>
    <w:tmpl w:val="FD0EC712"/>
    <w:lvl w:ilvl="0" w:tplc="040C000D">
      <w:start w:val="1"/>
      <w:numFmt w:val="bullet"/>
      <w:lvlText w:val=""/>
      <w:lvlJc w:val="left"/>
      <w:pPr>
        <w:ind w:left="79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AB3"/>
    <w:rsid w:val="00004129"/>
    <w:rsid w:val="0004278B"/>
    <w:rsid w:val="0005589B"/>
    <w:rsid w:val="00064C39"/>
    <w:rsid w:val="000731E3"/>
    <w:rsid w:val="00085C69"/>
    <w:rsid w:val="000A0224"/>
    <w:rsid w:val="000A19A9"/>
    <w:rsid w:val="000A34FA"/>
    <w:rsid w:val="000F2696"/>
    <w:rsid w:val="000F41FB"/>
    <w:rsid w:val="001166AB"/>
    <w:rsid w:val="0013322E"/>
    <w:rsid w:val="0014218A"/>
    <w:rsid w:val="00147715"/>
    <w:rsid w:val="0016509A"/>
    <w:rsid w:val="0017482F"/>
    <w:rsid w:val="001844DB"/>
    <w:rsid w:val="00191DE4"/>
    <w:rsid w:val="001D1AB0"/>
    <w:rsid w:val="001F27CB"/>
    <w:rsid w:val="00212E3F"/>
    <w:rsid w:val="002156B8"/>
    <w:rsid w:val="0021716A"/>
    <w:rsid w:val="002229EA"/>
    <w:rsid w:val="002317E2"/>
    <w:rsid w:val="00234FAC"/>
    <w:rsid w:val="00240CEC"/>
    <w:rsid w:val="002539C5"/>
    <w:rsid w:val="0027329E"/>
    <w:rsid w:val="00280CF9"/>
    <w:rsid w:val="00287DDC"/>
    <w:rsid w:val="002A01BC"/>
    <w:rsid w:val="002A7BB7"/>
    <w:rsid w:val="002B0975"/>
    <w:rsid w:val="002B51F6"/>
    <w:rsid w:val="002C44C8"/>
    <w:rsid w:val="003216A9"/>
    <w:rsid w:val="00330A52"/>
    <w:rsid w:val="00342BCE"/>
    <w:rsid w:val="003503BC"/>
    <w:rsid w:val="00355183"/>
    <w:rsid w:val="00364498"/>
    <w:rsid w:val="0037528E"/>
    <w:rsid w:val="003779E5"/>
    <w:rsid w:val="0038464D"/>
    <w:rsid w:val="00384B1C"/>
    <w:rsid w:val="00391735"/>
    <w:rsid w:val="003B4FEC"/>
    <w:rsid w:val="003C058C"/>
    <w:rsid w:val="003C6266"/>
    <w:rsid w:val="00402470"/>
    <w:rsid w:val="00402A91"/>
    <w:rsid w:val="00410FA0"/>
    <w:rsid w:val="00413204"/>
    <w:rsid w:val="00424995"/>
    <w:rsid w:val="004256A3"/>
    <w:rsid w:val="00426097"/>
    <w:rsid w:val="004272E8"/>
    <w:rsid w:val="00433B84"/>
    <w:rsid w:val="00460681"/>
    <w:rsid w:val="00465655"/>
    <w:rsid w:val="00465CB2"/>
    <w:rsid w:val="00495578"/>
    <w:rsid w:val="004D1EFF"/>
    <w:rsid w:val="004D38A3"/>
    <w:rsid w:val="004E066D"/>
    <w:rsid w:val="004E1959"/>
    <w:rsid w:val="004F07D8"/>
    <w:rsid w:val="004F3C95"/>
    <w:rsid w:val="004F7C07"/>
    <w:rsid w:val="00501424"/>
    <w:rsid w:val="00513FF9"/>
    <w:rsid w:val="00522285"/>
    <w:rsid w:val="005347C8"/>
    <w:rsid w:val="00540937"/>
    <w:rsid w:val="00545D83"/>
    <w:rsid w:val="00585DE0"/>
    <w:rsid w:val="0059113C"/>
    <w:rsid w:val="00594525"/>
    <w:rsid w:val="00597C93"/>
    <w:rsid w:val="005B3B9B"/>
    <w:rsid w:val="005D1D32"/>
    <w:rsid w:val="005F35E5"/>
    <w:rsid w:val="00640084"/>
    <w:rsid w:val="00646AE3"/>
    <w:rsid w:val="00651817"/>
    <w:rsid w:val="00660B25"/>
    <w:rsid w:val="00667DCD"/>
    <w:rsid w:val="00671B5F"/>
    <w:rsid w:val="006727E1"/>
    <w:rsid w:val="00692B9F"/>
    <w:rsid w:val="006937CB"/>
    <w:rsid w:val="00695192"/>
    <w:rsid w:val="006B1E92"/>
    <w:rsid w:val="006D4763"/>
    <w:rsid w:val="006E43DE"/>
    <w:rsid w:val="006E5E7E"/>
    <w:rsid w:val="006F24EA"/>
    <w:rsid w:val="007060B3"/>
    <w:rsid w:val="00713F4C"/>
    <w:rsid w:val="00733937"/>
    <w:rsid w:val="00742186"/>
    <w:rsid w:val="0076486F"/>
    <w:rsid w:val="00775A5F"/>
    <w:rsid w:val="00786D33"/>
    <w:rsid w:val="00790D45"/>
    <w:rsid w:val="007949FA"/>
    <w:rsid w:val="007A2F4F"/>
    <w:rsid w:val="007C331D"/>
    <w:rsid w:val="007D0906"/>
    <w:rsid w:val="007D0A39"/>
    <w:rsid w:val="007D45D4"/>
    <w:rsid w:val="007E7243"/>
    <w:rsid w:val="00803B0C"/>
    <w:rsid w:val="00821169"/>
    <w:rsid w:val="00842DF6"/>
    <w:rsid w:val="008460FE"/>
    <w:rsid w:val="00852E88"/>
    <w:rsid w:val="00853C3A"/>
    <w:rsid w:val="00856F2C"/>
    <w:rsid w:val="00857D63"/>
    <w:rsid w:val="00871D34"/>
    <w:rsid w:val="00873E2E"/>
    <w:rsid w:val="0088279E"/>
    <w:rsid w:val="008837DD"/>
    <w:rsid w:val="008A53FE"/>
    <w:rsid w:val="008C3D73"/>
    <w:rsid w:val="00906443"/>
    <w:rsid w:val="00914BB1"/>
    <w:rsid w:val="009866E6"/>
    <w:rsid w:val="0099057F"/>
    <w:rsid w:val="009B7C49"/>
    <w:rsid w:val="009C055A"/>
    <w:rsid w:val="009C7340"/>
    <w:rsid w:val="009D6BB6"/>
    <w:rsid w:val="009E4A26"/>
    <w:rsid w:val="009E7143"/>
    <w:rsid w:val="00A16B75"/>
    <w:rsid w:val="00A35A09"/>
    <w:rsid w:val="00A41F7E"/>
    <w:rsid w:val="00A97C6B"/>
    <w:rsid w:val="00AA4BAE"/>
    <w:rsid w:val="00AB49F7"/>
    <w:rsid w:val="00AE6BF1"/>
    <w:rsid w:val="00AF30BA"/>
    <w:rsid w:val="00B02213"/>
    <w:rsid w:val="00B205F9"/>
    <w:rsid w:val="00B26254"/>
    <w:rsid w:val="00BC0FF1"/>
    <w:rsid w:val="00BD2EED"/>
    <w:rsid w:val="00BF60B3"/>
    <w:rsid w:val="00C00460"/>
    <w:rsid w:val="00C0209A"/>
    <w:rsid w:val="00C3634D"/>
    <w:rsid w:val="00C5163B"/>
    <w:rsid w:val="00C8502B"/>
    <w:rsid w:val="00C852AA"/>
    <w:rsid w:val="00CA1C6B"/>
    <w:rsid w:val="00CC4259"/>
    <w:rsid w:val="00CC5D91"/>
    <w:rsid w:val="00CF56DE"/>
    <w:rsid w:val="00CF713A"/>
    <w:rsid w:val="00D01A6B"/>
    <w:rsid w:val="00D05DA9"/>
    <w:rsid w:val="00D0644F"/>
    <w:rsid w:val="00D12D57"/>
    <w:rsid w:val="00D37A62"/>
    <w:rsid w:val="00D825D4"/>
    <w:rsid w:val="00D83B11"/>
    <w:rsid w:val="00D907D8"/>
    <w:rsid w:val="00D937E6"/>
    <w:rsid w:val="00DA08B2"/>
    <w:rsid w:val="00DA279E"/>
    <w:rsid w:val="00DA6B20"/>
    <w:rsid w:val="00DD44AD"/>
    <w:rsid w:val="00DD7723"/>
    <w:rsid w:val="00DF6410"/>
    <w:rsid w:val="00E2524E"/>
    <w:rsid w:val="00E3064A"/>
    <w:rsid w:val="00E30910"/>
    <w:rsid w:val="00E325D2"/>
    <w:rsid w:val="00E3272F"/>
    <w:rsid w:val="00E66C73"/>
    <w:rsid w:val="00E750A8"/>
    <w:rsid w:val="00E8528D"/>
    <w:rsid w:val="00E86BBC"/>
    <w:rsid w:val="00EA16D4"/>
    <w:rsid w:val="00EA4FB5"/>
    <w:rsid w:val="00EA5F57"/>
    <w:rsid w:val="00EB16E3"/>
    <w:rsid w:val="00EB2A59"/>
    <w:rsid w:val="00EC7189"/>
    <w:rsid w:val="00EC7AB3"/>
    <w:rsid w:val="00EE4EEE"/>
    <w:rsid w:val="00F4018C"/>
    <w:rsid w:val="00F741D2"/>
    <w:rsid w:val="00F85EFB"/>
    <w:rsid w:val="00F87AA9"/>
    <w:rsid w:val="00FA0512"/>
    <w:rsid w:val="00FB0FFC"/>
    <w:rsid w:val="00FB5507"/>
    <w:rsid w:val="00FD3433"/>
    <w:rsid w:val="00FF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5:docId w15:val="{B6BA3A63-CA19-48F0-A192-53A4E08C9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60B3"/>
    <w:rPr>
      <w:rFonts w:ascii="Tahoma" w:hAnsi="Tahoma" w:cs="Tahoma"/>
      <w:sz w:val="22"/>
      <w:szCs w:val="22"/>
    </w:rPr>
  </w:style>
  <w:style w:type="paragraph" w:styleId="Titre1">
    <w:name w:val="heading 1"/>
    <w:basedOn w:val="Normal"/>
    <w:next w:val="Normal"/>
    <w:link w:val="Titre1Car"/>
    <w:qFormat/>
    <w:rsid w:val="007060B3"/>
    <w:pPr>
      <w:keepNext/>
      <w:spacing w:before="240" w:after="60"/>
      <w:outlineLvl w:val="0"/>
    </w:pPr>
    <w:rPr>
      <w:rFonts w:ascii="Arial" w:hAnsi="Arial" w:cs="Arial"/>
      <w:b/>
      <w:bCs/>
      <w:kern w:val="32"/>
      <w:sz w:val="40"/>
      <w:szCs w:val="40"/>
    </w:rPr>
  </w:style>
  <w:style w:type="paragraph" w:styleId="Titre2">
    <w:name w:val="heading 2"/>
    <w:basedOn w:val="Normal"/>
    <w:next w:val="Normal"/>
    <w:link w:val="Titre2Car"/>
    <w:qFormat/>
    <w:rsid w:val="007060B3"/>
    <w:pPr>
      <w:keepNext/>
      <w:spacing w:before="60" w:after="60"/>
      <w:outlineLvl w:val="1"/>
    </w:pPr>
    <w:rPr>
      <w:rFonts w:ascii="Arial" w:hAnsi="Arial" w:cs="Arial"/>
      <w:b/>
      <w:bCs/>
      <w:iCs/>
      <w:color w:val="333399"/>
      <w:sz w:val="24"/>
      <w:szCs w:val="24"/>
    </w:rPr>
  </w:style>
  <w:style w:type="paragraph" w:styleId="Titre3">
    <w:name w:val="heading 3"/>
    <w:basedOn w:val="Normal"/>
    <w:next w:val="Normal"/>
    <w:qFormat/>
    <w:rsid w:val="007060B3"/>
    <w:pPr>
      <w:keepNext/>
      <w:spacing w:before="40" w:after="40"/>
      <w:jc w:val="right"/>
      <w:outlineLvl w:val="2"/>
    </w:pPr>
    <w:rPr>
      <w:rFonts w:ascii="Arial" w:hAnsi="Arial" w:cs="Arial"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sid w:val="007060B3"/>
  </w:style>
  <w:style w:type="character" w:customStyle="1" w:styleId="Titre2Car">
    <w:name w:val="Titre 2 Car"/>
    <w:link w:val="Titre2"/>
    <w:rsid w:val="007060B3"/>
  </w:style>
  <w:style w:type="paragraph" w:styleId="Commentaire">
    <w:name w:val="annotation text"/>
    <w:basedOn w:val="Normal"/>
    <w:semiHidden/>
    <w:rsid w:val="007060B3"/>
    <w:rPr>
      <w:sz w:val="20"/>
      <w:szCs w:val="20"/>
    </w:rPr>
  </w:style>
  <w:style w:type="paragraph" w:styleId="Objetducommentaire">
    <w:name w:val="annotation subject"/>
    <w:basedOn w:val="Commentaire"/>
    <w:next w:val="Commentaire"/>
    <w:semiHidden/>
    <w:rsid w:val="007060B3"/>
    <w:rPr>
      <w:b/>
      <w:bCs/>
    </w:rPr>
  </w:style>
  <w:style w:type="paragraph" w:customStyle="1" w:styleId="StyleTitre1BasLigneindigosimple05pt">
    <w:name w:val="Style Titre 1 + Bas: (Ligne indigo simple  0.5 pt ..."/>
    <w:basedOn w:val="Titre1"/>
    <w:rsid w:val="007060B3"/>
    <w:pPr>
      <w:pBdr>
        <w:bottom w:val="single" w:sz="4" w:space="1" w:color="333399"/>
      </w:pBdr>
    </w:pPr>
    <w:rPr>
      <w:i/>
      <w:color w:val="333399"/>
      <w:lang w:bidi="fr-FR"/>
    </w:rPr>
  </w:style>
  <w:style w:type="paragraph" w:customStyle="1" w:styleId="Titresformulaire">
    <w:name w:val="Titres formulaire"/>
    <w:basedOn w:val="Titre3"/>
    <w:rsid w:val="007060B3"/>
    <w:rPr>
      <w:lang w:bidi="fr-FR"/>
    </w:rPr>
  </w:style>
  <w:style w:type="paragraph" w:customStyle="1" w:styleId="Corps">
    <w:name w:val="Corps"/>
    <w:basedOn w:val="Normal"/>
    <w:rsid w:val="007060B3"/>
    <w:pPr>
      <w:jc w:val="both"/>
    </w:pPr>
    <w:rPr>
      <w:lang w:bidi="fr-FR"/>
    </w:rPr>
  </w:style>
  <w:style w:type="character" w:styleId="Marquedecommentaire">
    <w:name w:val="annotation reference"/>
    <w:basedOn w:val="Policepardfaut"/>
    <w:semiHidden/>
    <w:rsid w:val="007060B3"/>
    <w:rPr>
      <w:sz w:val="16"/>
      <w:szCs w:val="16"/>
    </w:rPr>
  </w:style>
  <w:style w:type="character" w:customStyle="1" w:styleId="Cartitre2">
    <w:name w:val="Car. titre 2"/>
    <w:basedOn w:val="Policepardfaut"/>
    <w:rsid w:val="007060B3"/>
    <w:rPr>
      <w:rFonts w:ascii="Arial" w:hAnsi="Arial" w:cs="Arial" w:hint="default"/>
      <w:b/>
      <w:bCs/>
      <w:iCs/>
      <w:color w:val="333399"/>
      <w:sz w:val="24"/>
      <w:szCs w:val="28"/>
      <w:lang w:val="fr-FR" w:eastAsia="fr-FR" w:bidi="fr-FR"/>
    </w:rPr>
  </w:style>
  <w:style w:type="character" w:customStyle="1" w:styleId="Cartitre1">
    <w:name w:val="Car. titre 1"/>
    <w:basedOn w:val="Policepardfaut"/>
    <w:rsid w:val="007060B3"/>
    <w:rPr>
      <w:rFonts w:ascii="Arial" w:hAnsi="Arial" w:cs="Arial" w:hint="default"/>
      <w:b/>
      <w:bCs/>
      <w:kern w:val="32"/>
      <w:sz w:val="40"/>
      <w:szCs w:val="40"/>
      <w:lang w:val="fr-FR" w:eastAsia="fr-FR" w:bidi="fr-FR"/>
    </w:rPr>
  </w:style>
  <w:style w:type="table" w:customStyle="1" w:styleId="TableauNormal1">
    <w:name w:val="Tableau Normal1"/>
    <w:semiHidden/>
    <w:rsid w:val="007060B3"/>
    <w:rPr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">
    <w:name w:val="Grille du tableau1"/>
    <w:basedOn w:val="TableauNormal"/>
    <w:rsid w:val="007060B3"/>
    <w:rPr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545D8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45D83"/>
    <w:rPr>
      <w:rFonts w:ascii="Tahoma" w:hAnsi="Tahoma" w:cs="Tahoma"/>
      <w:sz w:val="22"/>
      <w:szCs w:val="22"/>
    </w:rPr>
  </w:style>
  <w:style w:type="paragraph" w:styleId="Pieddepage">
    <w:name w:val="footer"/>
    <w:basedOn w:val="Normal"/>
    <w:link w:val="PieddepageCar"/>
    <w:unhideWhenUsed/>
    <w:rsid w:val="00545D8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45D83"/>
    <w:rPr>
      <w:rFonts w:ascii="Tahoma" w:hAnsi="Tahoma" w:cs="Tahoma"/>
      <w:sz w:val="22"/>
      <w:szCs w:val="22"/>
    </w:rPr>
  </w:style>
  <w:style w:type="character" w:styleId="Numrodepage">
    <w:name w:val="page number"/>
    <w:basedOn w:val="Policepardfaut"/>
    <w:rsid w:val="00A97C6B"/>
    <w:rPr>
      <w:rFonts w:cs="Times New Roma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97C6B"/>
    <w:rPr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7C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user\Application%20Data\Microsoft\Templates\Travel%20request%20form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0E9F7F-04B8-4772-B333-B64214401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Travel request form.dot</Template>
  <TotalTime>6</TotalTime>
  <Pages>4</Pages>
  <Words>513</Words>
  <Characters>7912</Characters>
  <Application>Microsoft Office Word</Application>
  <DocSecurity>0</DocSecurity>
  <Lines>65</Lines>
  <Paragraphs>16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[Nom de l'agence de voyage] </vt:lpstr>
    </vt:vector>
  </TitlesOfParts>
  <Company>Microsoft Corporation</Company>
  <LinksUpToDate>false</LinksUpToDate>
  <CharactersWithSpaces>8409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Utilisateur Windows</cp:lastModifiedBy>
  <cp:revision>13</cp:revision>
  <cp:lastPrinted>2021-03-08T08:59:00Z</cp:lastPrinted>
  <dcterms:created xsi:type="dcterms:W3CDTF">2021-03-08T08:56:00Z</dcterms:created>
  <dcterms:modified xsi:type="dcterms:W3CDTF">2021-04-07T09:32:00Z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TC060883541036</vt:lpwstr>
  </property>
</Properties>
</file>